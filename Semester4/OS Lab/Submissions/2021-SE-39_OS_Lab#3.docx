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D0386" w14:textId="77777777" w:rsidR="00BB12AB" w:rsidRDefault="00BB12AB" w:rsidP="00BB12AB">
      <w:pPr>
        <w:jc w:val="center"/>
        <w:rPr>
          <w:rFonts w:asciiTheme="majorHAnsi" w:hAnsiTheme="majorHAnsi" w:cs="Times New Roman"/>
          <w:b/>
          <w:bCs/>
          <w:sz w:val="52"/>
          <w:szCs w:val="52"/>
        </w:rPr>
      </w:pPr>
      <w:r>
        <w:rPr>
          <w:rFonts w:asciiTheme="majorHAnsi" w:hAnsiTheme="majorHAnsi" w:cs="Times New Roman"/>
          <w:b/>
          <w:bCs/>
          <w:sz w:val="52"/>
          <w:szCs w:val="52"/>
        </w:rPr>
        <w:t>Operating System Lab</w:t>
      </w:r>
    </w:p>
    <w:p w14:paraId="74ED00F2" w14:textId="58C9B879" w:rsidR="00BB12AB" w:rsidRPr="00F22D7B" w:rsidRDefault="00BB12AB" w:rsidP="00BB12AB">
      <w:pPr>
        <w:jc w:val="center"/>
        <w:rPr>
          <w:rFonts w:asciiTheme="majorHAnsi" w:hAnsiTheme="majorHAnsi" w:cs="Times New Roman"/>
          <w:b/>
          <w:bCs/>
          <w:color w:val="auto"/>
          <w:sz w:val="52"/>
          <w:szCs w:val="52"/>
        </w:rPr>
      </w:pPr>
      <w:r>
        <w:rPr>
          <w:rFonts w:asciiTheme="majorHAnsi" w:hAnsiTheme="majorHAnsi" w:cs="Times New Roman"/>
          <w:b/>
          <w:bCs/>
          <w:sz w:val="52"/>
          <w:szCs w:val="52"/>
        </w:rPr>
        <w:t>Lab Exercise #3</w:t>
      </w:r>
    </w:p>
    <w:p w14:paraId="434A38E1" w14:textId="77777777" w:rsidR="00BB12AB" w:rsidRDefault="00BB12AB" w:rsidP="00BB12AB"/>
    <w:p w14:paraId="1174D80C" w14:textId="77777777" w:rsidR="00BB12AB" w:rsidRDefault="00BB12AB" w:rsidP="00BB12AB">
      <w:pPr>
        <w:jc w:val="center"/>
      </w:pPr>
      <w:r>
        <w:rPr>
          <w:noProof/>
        </w:rPr>
        <w:drawing>
          <wp:inline distT="0" distB="0" distL="0" distR="0" wp14:anchorId="110EDF0D" wp14:editId="028FBBB6">
            <wp:extent cx="2848373" cy="285789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02B3" w14:textId="77777777" w:rsidR="00BB12AB" w:rsidRPr="00F22D7B" w:rsidRDefault="00BB12AB" w:rsidP="00BB12AB">
      <w:pPr>
        <w:pStyle w:val="BodyText"/>
        <w:jc w:val="center"/>
        <w:rPr>
          <w:rFonts w:asciiTheme="majorHAnsi" w:hAnsiTheme="majorHAnsi" w:cs="Times New Roman"/>
          <w:b/>
          <w:bCs/>
          <w:sz w:val="28"/>
          <w:szCs w:val="28"/>
        </w:rPr>
      </w:pPr>
      <w:r w:rsidRPr="00643B94">
        <w:rPr>
          <w:rFonts w:asciiTheme="majorHAnsi" w:hAnsiTheme="majorHAnsi" w:cs="Times New Roman"/>
          <w:b/>
          <w:bCs/>
          <w:sz w:val="28"/>
          <w:szCs w:val="28"/>
        </w:rPr>
        <w:t>Session: 2021</w:t>
      </w:r>
    </w:p>
    <w:p w14:paraId="38216BAA" w14:textId="77777777" w:rsidR="00BB12AB" w:rsidRDefault="00BB12AB" w:rsidP="00BB12AB">
      <w:pPr>
        <w:pStyle w:val="BodyTex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2C1C0A" w14:textId="77777777" w:rsidR="00BB12AB" w:rsidRDefault="00BB12AB" w:rsidP="00BB12AB">
      <w:pPr>
        <w:pStyle w:val="BodyTex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3CB02F" w14:textId="77777777" w:rsidR="00BB12AB" w:rsidRDefault="00BB12AB" w:rsidP="00BB12AB">
      <w:pPr>
        <w:pStyle w:val="BodyTex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3FBAFE" w14:textId="77777777" w:rsidR="00BB12AB" w:rsidRPr="00E52496" w:rsidRDefault="00BB12AB" w:rsidP="00BB12AB">
      <w:pPr>
        <w:pStyle w:val="BodyText"/>
        <w:jc w:val="center"/>
        <w:rPr>
          <w:rFonts w:asciiTheme="majorHAnsi" w:hAnsiTheme="majorHAnsi" w:cs="Times New Roman"/>
          <w:b/>
          <w:color w:val="2F4B83" w:themeColor="accent4"/>
          <w:sz w:val="44"/>
          <w:szCs w:val="44"/>
        </w:rPr>
      </w:pPr>
      <w:r w:rsidRPr="00E52496">
        <w:rPr>
          <w:rFonts w:asciiTheme="majorHAnsi" w:hAnsiTheme="majorHAnsi" w:cs="Times New Roman"/>
          <w:b/>
          <w:bCs/>
          <w:color w:val="2F4B83" w:themeColor="accent4"/>
          <w:sz w:val="44"/>
          <w:szCs w:val="44"/>
        </w:rPr>
        <w:t>Submitted by</w:t>
      </w:r>
      <w:r w:rsidRPr="00E52496"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>:</w:t>
      </w:r>
    </w:p>
    <w:p w14:paraId="26F5536E" w14:textId="77777777" w:rsidR="00BB12AB" w:rsidRPr="00BC698D" w:rsidRDefault="00BB12AB" w:rsidP="00BB12AB">
      <w:pPr>
        <w:pStyle w:val="BodyText"/>
        <w:jc w:val="center"/>
        <w:rPr>
          <w:rFonts w:asciiTheme="majorHAnsi" w:hAnsiTheme="majorHAnsi" w:cs="Times New Roman"/>
          <w:b/>
          <w:bCs/>
          <w:color w:val="2F4B83" w:themeColor="accent4"/>
          <w:sz w:val="44"/>
          <w:szCs w:val="44"/>
        </w:rPr>
      </w:pPr>
    </w:p>
    <w:p w14:paraId="2C8E5C6F" w14:textId="77777777" w:rsidR="00BB12AB" w:rsidRDefault="00BB12AB" w:rsidP="00BB12AB">
      <w:pPr>
        <w:jc w:val="center"/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</w:pPr>
      <w:r w:rsidRPr="00C427F2">
        <w:rPr>
          <w:rFonts w:ascii="Times New Roman" w:hAnsi="Times New Roman" w:cs="Times New Roman"/>
          <w:b/>
          <w:bCs/>
          <w:color w:val="auto"/>
          <w:sz w:val="28"/>
          <w:szCs w:val="28"/>
        </w:rPr>
        <w:t>Wali Muhammad</w:t>
      </w:r>
      <w:r w:rsidRPr="00C427F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                     </w:t>
      </w:r>
      <w:r w:rsidRPr="00C427F2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202</w:t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1</w:t>
      </w:r>
      <w:r w:rsidRPr="00C427F2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-SE-39</w:t>
      </w:r>
    </w:p>
    <w:p w14:paraId="6C7CCE03" w14:textId="77777777" w:rsidR="00BB12AB" w:rsidRDefault="00BB12AB" w:rsidP="00BB12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</w:r>
      <w:r>
        <w:rPr>
          <w:rFonts w:ascii="Times New Roman" w:hAnsi="Times New Roman" w:cs="Times New Roman"/>
          <w:b/>
        </w:rPr>
        <w:t xml:space="preserve"> </w:t>
      </w:r>
    </w:p>
    <w:p w14:paraId="0AF83211" w14:textId="77777777" w:rsidR="00BB12AB" w:rsidRDefault="00BB12AB" w:rsidP="00BB12AB">
      <w:pPr>
        <w:spacing w:before="1"/>
        <w:ind w:left="2160" w:right="2998" w:firstLine="720"/>
        <w:jc w:val="center"/>
        <w:rPr>
          <w:rFonts w:asciiTheme="majorHAnsi" w:hAnsiTheme="majorHAnsi" w:cs="Times New Roman"/>
          <w:b/>
          <w:color w:val="2F4B83" w:themeColor="accent4"/>
          <w:sz w:val="44"/>
          <w:szCs w:val="44"/>
        </w:rPr>
      </w:pPr>
      <w:r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>Submitted</w:t>
      </w:r>
      <w:r w:rsidRPr="00C427F2"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 xml:space="preserve"> </w:t>
      </w:r>
      <w:r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>to</w:t>
      </w:r>
      <w:r w:rsidRPr="00C427F2"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>:</w:t>
      </w:r>
    </w:p>
    <w:p w14:paraId="6EA57C15" w14:textId="77777777" w:rsidR="00BB12AB" w:rsidRDefault="00BB12AB" w:rsidP="00BB12AB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  <w:r>
        <w:rPr>
          <w:rFonts w:ascii="Times New Roman" w:hAnsi="Times New Roman" w:cs="Times New Roman"/>
          <w:b/>
          <w:sz w:val="34"/>
        </w:rPr>
        <w:t>Mr. Waqas Ali</w:t>
      </w:r>
    </w:p>
    <w:p w14:paraId="5D961D86" w14:textId="77777777" w:rsidR="00BB12AB" w:rsidRDefault="00BB12AB" w:rsidP="00BB12AB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62F78D19" w14:textId="77777777" w:rsidR="00BB12AB" w:rsidRDefault="00BB12AB" w:rsidP="00BB12AB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4DECD5BE" w14:textId="77777777" w:rsidR="00BB12AB" w:rsidRDefault="00BB12AB" w:rsidP="00BB12AB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11D0B5D0" w14:textId="77777777" w:rsidR="00BB12AB" w:rsidRDefault="00BB12AB" w:rsidP="00BB12AB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0EDBB399" w14:textId="77777777" w:rsidR="00BB12AB" w:rsidRDefault="00BB12AB" w:rsidP="00BB12AB">
      <w:pPr>
        <w:spacing w:before="263" w:line="266" w:lineRule="auto"/>
        <w:ind w:left="1054" w:right="751" w:hanging="4"/>
        <w:jc w:val="center"/>
        <w:rPr>
          <w:rFonts w:ascii="Times New Roman" w:hAnsi="Times New Roman" w:cs="Times New Roman"/>
          <w:sz w:val="34"/>
        </w:rPr>
      </w:pPr>
      <w:r>
        <w:rPr>
          <w:rFonts w:ascii="Times New Roman" w:hAnsi="Times New Roman" w:cs="Times New Roman"/>
          <w:sz w:val="34"/>
        </w:rPr>
        <w:t xml:space="preserve">Department of Computer Science, New Campus </w:t>
      </w:r>
    </w:p>
    <w:p w14:paraId="1D85AF8E" w14:textId="77777777" w:rsidR="00BB12AB" w:rsidRDefault="00BB12AB" w:rsidP="00BB12AB">
      <w:pPr>
        <w:spacing w:before="263" w:line="266" w:lineRule="auto"/>
        <w:ind w:left="1054" w:right="751" w:hanging="4"/>
        <w:jc w:val="center"/>
        <w:rPr>
          <w:rFonts w:ascii="Times New Roman" w:hAnsi="Times New Roman" w:cs="Times New Roman"/>
          <w:b/>
          <w:sz w:val="34"/>
        </w:rPr>
      </w:pPr>
      <w:r>
        <w:rPr>
          <w:rFonts w:ascii="Times New Roman" w:hAnsi="Times New Roman" w:cs="Times New Roman"/>
          <w:b/>
          <w:sz w:val="34"/>
        </w:rPr>
        <w:t>University of Engineering and Technology Lahore, Pakistan</w:t>
      </w:r>
    </w:p>
    <w:p w14:paraId="2CAC8C31" w14:textId="77777777" w:rsidR="00BB12AB" w:rsidRPr="00037DED" w:rsidRDefault="00BB12AB" w:rsidP="00BB12AB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bookmarkStart w:id="0" w:name="_Toc106532758"/>
      <w:r w:rsidRPr="00037DED">
        <w:rPr>
          <w:rFonts w:ascii="Century Gothic" w:eastAsia="Times New Roman" w:hAnsi="Century Gothic" w:cs="Times New Roman"/>
          <w:b/>
          <w:bCs/>
          <w:color w:val="262140"/>
          <w:sz w:val="36"/>
          <w:szCs w:val="36"/>
          <w:u w:val="single"/>
          <w:shd w:val="clear" w:color="auto" w:fill="FFFFFF"/>
          <w:lang w:eastAsia="en-US"/>
        </w:rPr>
        <w:lastRenderedPageBreak/>
        <w:t>Task 1</w:t>
      </w:r>
    </w:p>
    <w:p w14:paraId="728AF0B7" w14:textId="77777777" w:rsidR="00BB12AB" w:rsidRPr="00037DED" w:rsidRDefault="00BB12AB" w:rsidP="00BB12AB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5741902B" w14:textId="77777777" w:rsidR="00BB12AB" w:rsidRPr="00037DED" w:rsidRDefault="00BB12AB" w:rsidP="00BB12AB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Description</w:t>
      </w:r>
    </w:p>
    <w:p w14:paraId="0944ACD9" w14:textId="2DA30C45" w:rsidR="00BB12AB" w:rsidRPr="001D3445" w:rsidRDefault="00064011" w:rsidP="00064011">
      <w:pPr>
        <w:spacing w:line="240" w:lineRule="auto"/>
        <w:ind w:firstLine="720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Create a child process using the fork system call then print the process id and parent process id of all running processes.</w:t>
      </w:r>
    </w:p>
    <w:p w14:paraId="0B911DFC" w14:textId="77777777" w:rsidR="00064011" w:rsidRPr="00064011" w:rsidRDefault="00064011" w:rsidP="00064011">
      <w:pPr>
        <w:spacing w:line="240" w:lineRule="auto"/>
        <w:ind w:firstLine="720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</w:p>
    <w:p w14:paraId="2AA7B189" w14:textId="77777777" w:rsidR="00BB12AB" w:rsidRPr="00037DED" w:rsidRDefault="00BB12AB" w:rsidP="00BB12AB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32"/>
          <w:szCs w:val="32"/>
          <w:shd w:val="clear" w:color="auto" w:fill="FFFFFF"/>
          <w:lang w:eastAsia="en-US"/>
        </w:rPr>
        <w:t>Solution</w:t>
      </w:r>
    </w:p>
    <w:p w14:paraId="7E52B127" w14:textId="77777777" w:rsidR="00BB12AB" w:rsidRPr="00037DED" w:rsidRDefault="00BB12AB" w:rsidP="00BB12AB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456323F2" w14:textId="77777777" w:rsidR="00BB12AB" w:rsidRDefault="00BB12AB" w:rsidP="00BB12AB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Code</w:t>
      </w:r>
    </w:p>
    <w:p w14:paraId="7DD8900F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#include&lt;iostream&gt;</w:t>
      </w:r>
    </w:p>
    <w:p w14:paraId="781B85E8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#include&lt;unistd.h&gt;</w:t>
      </w:r>
    </w:p>
    <w:p w14:paraId="52ED1C3A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using namespace std;</w:t>
      </w:r>
    </w:p>
    <w:p w14:paraId="6D60BC27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</w:p>
    <w:p w14:paraId="331F1144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 xml:space="preserve">int </w:t>
      </w:r>
      <w:proofErr w:type="gram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main(</w:t>
      </w:r>
      <w:proofErr w:type="gram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)</w:t>
      </w:r>
    </w:p>
    <w:p w14:paraId="49E62329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{</w:t>
      </w:r>
    </w:p>
    <w:p w14:paraId="1CDFC459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</w:r>
      <w:proofErr w:type="spell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cout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&lt;&lt;"Current Process ID: "&lt;&lt;</w:t>
      </w:r>
      <w:proofErr w:type="spellStart"/>
      <w:proofErr w:type="gram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getpid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(</w:t>
      </w:r>
      <w:proofErr w:type="gram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)&lt;&lt;</w:t>
      </w:r>
      <w:proofErr w:type="spell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endl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;</w:t>
      </w:r>
    </w:p>
    <w:p w14:paraId="4F7C45C0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</w:r>
      <w:proofErr w:type="spell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cout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&lt;&lt;"Current Process Parent's ID: "&lt;&lt;</w:t>
      </w:r>
      <w:proofErr w:type="spellStart"/>
      <w:proofErr w:type="gram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getppid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(</w:t>
      </w:r>
      <w:proofErr w:type="gram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)&lt;&lt;</w:t>
      </w:r>
      <w:proofErr w:type="spell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endl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;</w:t>
      </w:r>
    </w:p>
    <w:p w14:paraId="6D8CB229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</w:r>
      <w:proofErr w:type="spell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pid_t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 xml:space="preserve"> </w:t>
      </w:r>
      <w:proofErr w:type="spell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pid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 xml:space="preserve"> = </w:t>
      </w:r>
      <w:proofErr w:type="gram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fork(</w:t>
      </w:r>
      <w:proofErr w:type="gram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);</w:t>
      </w:r>
    </w:p>
    <w:p w14:paraId="499BBFD0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</w:r>
    </w:p>
    <w:p w14:paraId="771A5E35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  <w:t>if(</w:t>
      </w:r>
      <w:proofErr w:type="spell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pid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==0)</w:t>
      </w:r>
    </w:p>
    <w:p w14:paraId="499D1AAE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  <w:t>{</w:t>
      </w:r>
    </w:p>
    <w:p w14:paraId="2B154FC4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</w: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</w:r>
      <w:proofErr w:type="spell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cout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&lt;&lt;"Child Process ID: "&lt;&lt;</w:t>
      </w:r>
      <w:proofErr w:type="spellStart"/>
      <w:proofErr w:type="gram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getpid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(</w:t>
      </w:r>
      <w:proofErr w:type="gram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)&lt;&lt;</w:t>
      </w:r>
      <w:proofErr w:type="spell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endl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;</w:t>
      </w:r>
    </w:p>
    <w:p w14:paraId="6BA1E1C6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</w: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</w:r>
      <w:proofErr w:type="spell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cout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&lt;&lt;"Child Process Parent's ID: "&lt;&lt;</w:t>
      </w:r>
      <w:proofErr w:type="spellStart"/>
      <w:proofErr w:type="gram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getppid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(</w:t>
      </w:r>
      <w:proofErr w:type="gram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)&lt;&lt;</w:t>
      </w:r>
      <w:proofErr w:type="spellStart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endl</w:t>
      </w:r>
      <w:proofErr w:type="spellEnd"/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;</w:t>
      </w:r>
    </w:p>
    <w:p w14:paraId="3C5F6563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</w:r>
    </w:p>
    <w:p w14:paraId="32C15591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  <w:t>}</w:t>
      </w:r>
    </w:p>
    <w:p w14:paraId="3DFC63E8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</w:r>
    </w:p>
    <w:p w14:paraId="16919905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</w: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</w:r>
    </w:p>
    <w:p w14:paraId="6AA81135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  <w:t>return 0;</w:t>
      </w:r>
    </w:p>
    <w:p w14:paraId="4CA90787" w14:textId="77777777" w:rsidR="004C755E" w:rsidRPr="004C755E" w:rsidRDefault="004C755E" w:rsidP="004C755E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ab/>
      </w:r>
    </w:p>
    <w:p w14:paraId="10EB2B8B" w14:textId="0B92A7C1" w:rsidR="00BB12AB" w:rsidRDefault="004C755E" w:rsidP="004C755E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  <w:r w:rsidRPr="004C755E">
        <w:rPr>
          <w:rFonts w:ascii="Arial" w:eastAsia="Times New Roman" w:hAnsi="Arial" w:cs="Arial"/>
          <w:color w:val="000000"/>
          <w:szCs w:val="24"/>
          <w:lang w:eastAsia="en-US"/>
        </w:rPr>
        <w:t>}</w:t>
      </w:r>
    </w:p>
    <w:p w14:paraId="28F23A9B" w14:textId="77777777" w:rsidR="00BB12AB" w:rsidRDefault="00BB12AB" w:rsidP="00BB12AB">
      <w:pPr>
        <w:spacing w:line="240" w:lineRule="auto"/>
        <w:contextualSpacing w:val="0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  <w:r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  <w:t>Code Execution Screenshot</w:t>
      </w:r>
    </w:p>
    <w:p w14:paraId="6FBF0E3E" w14:textId="77777777" w:rsidR="00BB12AB" w:rsidRPr="00037DED" w:rsidRDefault="00BB12AB" w:rsidP="00BB12AB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bookmarkEnd w:id="0"/>
    <w:p w14:paraId="6FCAD10F" w14:textId="77777777" w:rsidR="00DA3846" w:rsidRDefault="00DA3846" w:rsidP="00DA3846">
      <w:pPr>
        <w:spacing w:before="263" w:line="266" w:lineRule="auto"/>
        <w:ind w:right="751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B752A8A" wp14:editId="1CD1DACF">
            <wp:extent cx="5136445" cy="32004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/>
                    <a:srcRect l="6824" t="16830" r="54688" b="37128"/>
                    <a:stretch/>
                  </pic:blipFill>
                  <pic:spPr bwMode="auto">
                    <a:xfrm>
                      <a:off x="0" y="0"/>
                      <a:ext cx="5228044" cy="325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25ABC" w14:textId="0985DF0E" w:rsidR="00BB12AB" w:rsidRDefault="00DA3846" w:rsidP="00DA3846">
      <w:pPr>
        <w:spacing w:before="263" w:line="266" w:lineRule="auto"/>
        <w:ind w:right="751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6563678" wp14:editId="7C17268D">
            <wp:extent cx="5150252" cy="35169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/>
                    <a:srcRect l="45333" t="30917" r="14555" b="16492"/>
                    <a:stretch/>
                  </pic:blipFill>
                  <pic:spPr bwMode="auto">
                    <a:xfrm>
                      <a:off x="0" y="0"/>
                      <a:ext cx="5177163" cy="35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B66DA" w14:textId="7328EA15" w:rsidR="001B7C55" w:rsidRPr="00037DED" w:rsidRDefault="001B7C55" w:rsidP="001B7C55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36"/>
          <w:szCs w:val="36"/>
          <w:u w:val="single"/>
          <w:shd w:val="clear" w:color="auto" w:fill="FFFFFF"/>
          <w:lang w:eastAsia="en-US"/>
        </w:rPr>
        <w:t xml:space="preserve">Task </w:t>
      </w:r>
      <w:r>
        <w:rPr>
          <w:rFonts w:ascii="Century Gothic" w:eastAsia="Times New Roman" w:hAnsi="Century Gothic" w:cs="Times New Roman"/>
          <w:b/>
          <w:bCs/>
          <w:color w:val="262140"/>
          <w:sz w:val="36"/>
          <w:szCs w:val="36"/>
          <w:u w:val="single"/>
          <w:shd w:val="clear" w:color="auto" w:fill="FFFFFF"/>
          <w:lang w:eastAsia="en-US"/>
        </w:rPr>
        <w:t>2</w:t>
      </w:r>
    </w:p>
    <w:p w14:paraId="3F95AAA3" w14:textId="77777777" w:rsidR="001B7C55" w:rsidRPr="00037DED" w:rsidRDefault="001B7C55" w:rsidP="001B7C55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6BC0095A" w14:textId="77777777" w:rsidR="001B7C55" w:rsidRPr="00037DED" w:rsidRDefault="001B7C55" w:rsidP="001B7C55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Description</w:t>
      </w:r>
    </w:p>
    <w:p w14:paraId="607F4E2D" w14:textId="77777777" w:rsidR="00F9558A" w:rsidRPr="001D3445" w:rsidRDefault="00F9558A" w:rsidP="001D3445">
      <w:pPr>
        <w:spacing w:line="240" w:lineRule="auto"/>
        <w:ind w:firstLine="720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Execute the following loop in your program</w:t>
      </w:r>
    </w:p>
    <w:p w14:paraId="0EE6EE1D" w14:textId="77777777" w:rsidR="00F9558A" w:rsidRPr="001D3445" w:rsidRDefault="00F9558A" w:rsidP="001D3445">
      <w:pPr>
        <w:spacing w:line="240" w:lineRule="auto"/>
        <w:ind w:firstLine="720"/>
        <w:contextualSpacing w:val="0"/>
        <w:rPr>
          <w:rFonts w:eastAsia="Times New Roman" w:cstheme="minorHAnsi"/>
          <w:color w:val="000000"/>
          <w:szCs w:val="24"/>
          <w:lang w:eastAsia="en-US"/>
        </w:rPr>
      </w:pPr>
    </w:p>
    <w:p w14:paraId="4C49993D" w14:textId="77777777" w:rsidR="00F9558A" w:rsidRPr="001D3445" w:rsidRDefault="00F9558A" w:rsidP="001D3445">
      <w:pPr>
        <w:spacing w:line="240" w:lineRule="auto"/>
        <w:ind w:firstLine="720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 xml:space="preserve">for (int </w:t>
      </w:r>
      <w:proofErr w:type="spellStart"/>
      <w:r w:rsidRPr="001D3445">
        <w:rPr>
          <w:rFonts w:eastAsia="Times New Roman" w:cstheme="minorHAnsi"/>
          <w:color w:val="000000"/>
          <w:szCs w:val="24"/>
          <w:lang w:eastAsia="en-US"/>
        </w:rPr>
        <w:t>i</w:t>
      </w:r>
      <w:proofErr w:type="spellEnd"/>
      <w:r w:rsidRPr="001D3445">
        <w:rPr>
          <w:rFonts w:eastAsia="Times New Roman" w:cstheme="minorHAnsi"/>
          <w:color w:val="000000"/>
          <w:szCs w:val="24"/>
          <w:lang w:eastAsia="en-US"/>
        </w:rPr>
        <w:t xml:space="preserve"> = 0; </w:t>
      </w:r>
      <w:proofErr w:type="spellStart"/>
      <w:r w:rsidRPr="001D3445">
        <w:rPr>
          <w:rFonts w:eastAsia="Times New Roman" w:cstheme="minorHAnsi"/>
          <w:color w:val="000000"/>
          <w:szCs w:val="24"/>
          <w:lang w:eastAsia="en-US"/>
        </w:rPr>
        <w:t>i</w:t>
      </w:r>
      <w:proofErr w:type="spellEnd"/>
      <w:r w:rsidRPr="001D3445">
        <w:rPr>
          <w:rFonts w:eastAsia="Times New Roman" w:cstheme="minorHAnsi"/>
          <w:color w:val="000000"/>
          <w:szCs w:val="24"/>
          <w:lang w:eastAsia="en-US"/>
        </w:rPr>
        <w:t xml:space="preserve"> &lt; 3; </w:t>
      </w:r>
      <w:proofErr w:type="spellStart"/>
      <w:r w:rsidRPr="001D3445">
        <w:rPr>
          <w:rFonts w:eastAsia="Times New Roman" w:cstheme="minorHAnsi"/>
          <w:color w:val="000000"/>
          <w:szCs w:val="24"/>
          <w:lang w:eastAsia="en-US"/>
        </w:rPr>
        <w:t>i</w:t>
      </w:r>
      <w:proofErr w:type="spellEnd"/>
      <w:r w:rsidRPr="001D3445">
        <w:rPr>
          <w:rFonts w:eastAsia="Times New Roman" w:cstheme="minorHAnsi"/>
          <w:color w:val="000000"/>
          <w:szCs w:val="24"/>
          <w:lang w:eastAsia="en-US"/>
        </w:rPr>
        <w:t>++)</w:t>
      </w:r>
    </w:p>
    <w:p w14:paraId="3E8896AC" w14:textId="77777777" w:rsidR="00F9558A" w:rsidRPr="001D3445" w:rsidRDefault="00F9558A" w:rsidP="001D3445">
      <w:pPr>
        <w:spacing w:line="240" w:lineRule="auto"/>
        <w:ind w:firstLine="720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{</w:t>
      </w:r>
    </w:p>
    <w:p w14:paraId="19091256" w14:textId="77777777" w:rsidR="00F9558A" w:rsidRPr="001D3445" w:rsidRDefault="00F9558A" w:rsidP="001D3445">
      <w:pPr>
        <w:spacing w:line="240" w:lineRule="auto"/>
        <w:ind w:firstLine="720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proofErr w:type="gramStart"/>
      <w:r w:rsidRPr="001D3445">
        <w:rPr>
          <w:rFonts w:eastAsia="Times New Roman" w:cstheme="minorHAnsi"/>
          <w:color w:val="000000"/>
          <w:szCs w:val="24"/>
          <w:lang w:eastAsia="en-US"/>
        </w:rPr>
        <w:t>fork(</w:t>
      </w:r>
      <w:proofErr w:type="gramEnd"/>
      <w:r w:rsidRPr="001D3445">
        <w:rPr>
          <w:rFonts w:eastAsia="Times New Roman" w:cstheme="minorHAnsi"/>
          <w:color w:val="000000"/>
          <w:szCs w:val="24"/>
          <w:lang w:eastAsia="en-US"/>
        </w:rPr>
        <w:t>);</w:t>
      </w:r>
    </w:p>
    <w:p w14:paraId="0C113C85" w14:textId="77777777" w:rsidR="00F9558A" w:rsidRPr="001D3445" w:rsidRDefault="00F9558A" w:rsidP="001D3445">
      <w:pPr>
        <w:spacing w:line="240" w:lineRule="auto"/>
        <w:ind w:firstLine="720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}</w:t>
      </w:r>
    </w:p>
    <w:p w14:paraId="0C4B748A" w14:textId="77777777" w:rsidR="00F9558A" w:rsidRPr="001D3445" w:rsidRDefault="00F9558A" w:rsidP="001D3445">
      <w:pPr>
        <w:spacing w:line="240" w:lineRule="auto"/>
        <w:ind w:firstLine="720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proofErr w:type="spellStart"/>
      <w:r w:rsidRPr="001D3445">
        <w:rPr>
          <w:rFonts w:eastAsia="Times New Roman" w:cstheme="minorHAnsi"/>
          <w:color w:val="000000"/>
          <w:szCs w:val="24"/>
          <w:lang w:eastAsia="en-US"/>
        </w:rPr>
        <w:t>cout</w:t>
      </w:r>
      <w:proofErr w:type="spellEnd"/>
      <w:r w:rsidRPr="001D3445">
        <w:rPr>
          <w:rFonts w:eastAsia="Times New Roman" w:cstheme="minorHAnsi"/>
          <w:color w:val="000000"/>
          <w:szCs w:val="24"/>
          <w:lang w:eastAsia="en-US"/>
        </w:rPr>
        <w:t xml:space="preserve"> &lt;&lt; "Hello from the process " &lt;&lt; </w:t>
      </w:r>
      <w:proofErr w:type="spellStart"/>
      <w:proofErr w:type="gramStart"/>
      <w:r w:rsidRPr="001D3445">
        <w:rPr>
          <w:rFonts w:eastAsia="Times New Roman" w:cstheme="minorHAnsi"/>
          <w:color w:val="000000"/>
          <w:szCs w:val="24"/>
          <w:lang w:eastAsia="en-US"/>
        </w:rPr>
        <w:t>getpid</w:t>
      </w:r>
      <w:proofErr w:type="spellEnd"/>
      <w:r w:rsidRPr="001D3445">
        <w:rPr>
          <w:rFonts w:eastAsia="Times New Roman" w:cstheme="minorHAnsi"/>
          <w:color w:val="000000"/>
          <w:szCs w:val="24"/>
          <w:lang w:eastAsia="en-US"/>
        </w:rPr>
        <w:t>(</w:t>
      </w:r>
      <w:proofErr w:type="gramEnd"/>
      <w:r w:rsidRPr="001D3445">
        <w:rPr>
          <w:rFonts w:eastAsia="Times New Roman" w:cstheme="minorHAnsi"/>
          <w:color w:val="000000"/>
          <w:szCs w:val="24"/>
          <w:lang w:eastAsia="en-US"/>
        </w:rPr>
        <w:t xml:space="preserve">) &lt;&lt; </w:t>
      </w:r>
      <w:proofErr w:type="spellStart"/>
      <w:r w:rsidRPr="001D3445">
        <w:rPr>
          <w:rFonts w:eastAsia="Times New Roman" w:cstheme="minorHAnsi"/>
          <w:color w:val="000000"/>
          <w:szCs w:val="24"/>
          <w:lang w:eastAsia="en-US"/>
        </w:rPr>
        <w:t>endl</w:t>
      </w:r>
      <w:proofErr w:type="spellEnd"/>
      <w:r w:rsidRPr="001D3445">
        <w:rPr>
          <w:rFonts w:eastAsia="Times New Roman" w:cstheme="minorHAnsi"/>
          <w:color w:val="000000"/>
          <w:szCs w:val="24"/>
          <w:lang w:eastAsia="en-US"/>
        </w:rPr>
        <w:t>;</w:t>
      </w:r>
    </w:p>
    <w:p w14:paraId="45C28AC7" w14:textId="77777777" w:rsidR="00F9558A" w:rsidRPr="001D3445" w:rsidRDefault="00F9558A" w:rsidP="001D3445">
      <w:pPr>
        <w:spacing w:line="240" w:lineRule="auto"/>
        <w:ind w:firstLine="720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predict the output of the program,</w:t>
      </w:r>
    </w:p>
    <w:p w14:paraId="4133AF3E" w14:textId="5352DA6B" w:rsidR="001B7C55" w:rsidRPr="001D3445" w:rsidRDefault="00F9558A" w:rsidP="001D3445">
      <w:pPr>
        <w:spacing w:line="240" w:lineRule="auto"/>
        <w:ind w:firstLine="720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is it same as your predicted output?</w:t>
      </w:r>
    </w:p>
    <w:p w14:paraId="76D6A693" w14:textId="77777777" w:rsidR="001B7C55" w:rsidRPr="00064011" w:rsidRDefault="001B7C55" w:rsidP="001B7C55">
      <w:pPr>
        <w:spacing w:line="240" w:lineRule="auto"/>
        <w:ind w:firstLine="720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</w:p>
    <w:p w14:paraId="23C1596E" w14:textId="77777777" w:rsidR="001B7C55" w:rsidRPr="00037DED" w:rsidRDefault="001B7C55" w:rsidP="001B7C55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32"/>
          <w:szCs w:val="32"/>
          <w:shd w:val="clear" w:color="auto" w:fill="FFFFFF"/>
          <w:lang w:eastAsia="en-US"/>
        </w:rPr>
        <w:t>Solution</w:t>
      </w:r>
    </w:p>
    <w:p w14:paraId="4B908689" w14:textId="77777777" w:rsidR="001B7C55" w:rsidRPr="00037DED" w:rsidRDefault="001B7C55" w:rsidP="001B7C55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02860ABE" w14:textId="77777777" w:rsidR="001B7C55" w:rsidRDefault="001B7C55" w:rsidP="001B7C55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Code</w:t>
      </w:r>
    </w:p>
    <w:p w14:paraId="7CAF9BA9" w14:textId="77777777" w:rsidR="00BB12AB" w:rsidRDefault="00BB12AB" w:rsidP="00BB12AB">
      <w:pPr>
        <w:spacing w:before="263" w:line="266" w:lineRule="auto"/>
        <w:ind w:right="751"/>
        <w:rPr>
          <w:rFonts w:ascii="Times New Roman" w:hAnsi="Times New Roman" w:cs="Times New Roman"/>
          <w:b/>
          <w:sz w:val="32"/>
          <w:szCs w:val="32"/>
        </w:rPr>
      </w:pPr>
    </w:p>
    <w:p w14:paraId="64C6536D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>#include&lt;iostream&gt;</w:t>
      </w:r>
    </w:p>
    <w:p w14:paraId="277B6054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>#include&lt;unistd.h&gt;</w:t>
      </w:r>
    </w:p>
    <w:p w14:paraId="432B474A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>using namespace std;</w:t>
      </w:r>
    </w:p>
    <w:p w14:paraId="6E5AB460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</w:p>
    <w:p w14:paraId="28C6C68E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 xml:space="preserve">int </w:t>
      </w:r>
      <w:proofErr w:type="gramStart"/>
      <w:r w:rsidRPr="00BD0A41">
        <w:rPr>
          <w:rFonts w:eastAsia="Times New Roman" w:cstheme="minorHAnsi"/>
          <w:color w:val="auto"/>
          <w:szCs w:val="24"/>
        </w:rPr>
        <w:t>main(</w:t>
      </w:r>
      <w:proofErr w:type="gramEnd"/>
      <w:r w:rsidRPr="00BD0A41">
        <w:rPr>
          <w:rFonts w:eastAsia="Times New Roman" w:cstheme="minorHAnsi"/>
          <w:color w:val="auto"/>
          <w:szCs w:val="24"/>
        </w:rPr>
        <w:t>)</w:t>
      </w:r>
    </w:p>
    <w:p w14:paraId="6CBBFCD7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>{</w:t>
      </w:r>
    </w:p>
    <w:p w14:paraId="02DFBA59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ab/>
      </w:r>
      <w:proofErr w:type="spellStart"/>
      <w:r w:rsidRPr="00BD0A41">
        <w:rPr>
          <w:rFonts w:eastAsia="Times New Roman" w:cstheme="minorHAnsi"/>
          <w:color w:val="auto"/>
          <w:szCs w:val="24"/>
        </w:rPr>
        <w:t>pid_t</w:t>
      </w:r>
      <w:proofErr w:type="spellEnd"/>
      <w:r w:rsidRPr="00BD0A41">
        <w:rPr>
          <w:rFonts w:eastAsia="Times New Roman" w:cstheme="minorHAnsi"/>
          <w:color w:val="auto"/>
          <w:szCs w:val="24"/>
        </w:rPr>
        <w:t xml:space="preserve"> </w:t>
      </w:r>
      <w:proofErr w:type="spellStart"/>
      <w:r w:rsidRPr="00BD0A41">
        <w:rPr>
          <w:rFonts w:eastAsia="Times New Roman" w:cstheme="minorHAnsi"/>
          <w:color w:val="auto"/>
          <w:szCs w:val="24"/>
        </w:rPr>
        <w:t>pid</w:t>
      </w:r>
      <w:proofErr w:type="spellEnd"/>
      <w:r w:rsidRPr="00BD0A41">
        <w:rPr>
          <w:rFonts w:eastAsia="Times New Roman" w:cstheme="minorHAnsi"/>
          <w:color w:val="auto"/>
          <w:szCs w:val="24"/>
        </w:rPr>
        <w:t>;</w:t>
      </w:r>
    </w:p>
    <w:p w14:paraId="5BFC8DB8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ab/>
      </w:r>
    </w:p>
    <w:p w14:paraId="02D5BE31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ab/>
      </w:r>
      <w:proofErr w:type="gramStart"/>
      <w:r w:rsidRPr="00BD0A41">
        <w:rPr>
          <w:rFonts w:eastAsia="Times New Roman" w:cstheme="minorHAnsi"/>
          <w:color w:val="auto"/>
          <w:szCs w:val="24"/>
        </w:rPr>
        <w:t>for(</w:t>
      </w:r>
      <w:proofErr w:type="gramEnd"/>
      <w:r w:rsidRPr="00BD0A41">
        <w:rPr>
          <w:rFonts w:eastAsia="Times New Roman" w:cstheme="minorHAnsi"/>
          <w:color w:val="auto"/>
          <w:szCs w:val="24"/>
        </w:rPr>
        <w:t xml:space="preserve">int </w:t>
      </w:r>
      <w:proofErr w:type="spellStart"/>
      <w:r w:rsidRPr="00BD0A41">
        <w:rPr>
          <w:rFonts w:eastAsia="Times New Roman" w:cstheme="minorHAnsi"/>
          <w:color w:val="auto"/>
          <w:szCs w:val="24"/>
        </w:rPr>
        <w:t>i</w:t>
      </w:r>
      <w:proofErr w:type="spellEnd"/>
      <w:r w:rsidRPr="00BD0A41">
        <w:rPr>
          <w:rFonts w:eastAsia="Times New Roman" w:cstheme="minorHAnsi"/>
          <w:color w:val="auto"/>
          <w:szCs w:val="24"/>
        </w:rPr>
        <w:t xml:space="preserve">=0; </w:t>
      </w:r>
      <w:proofErr w:type="spellStart"/>
      <w:r w:rsidRPr="00BD0A41">
        <w:rPr>
          <w:rFonts w:eastAsia="Times New Roman" w:cstheme="minorHAnsi"/>
          <w:color w:val="auto"/>
          <w:szCs w:val="24"/>
        </w:rPr>
        <w:t>i</w:t>
      </w:r>
      <w:proofErr w:type="spellEnd"/>
      <w:r w:rsidRPr="00BD0A41">
        <w:rPr>
          <w:rFonts w:eastAsia="Times New Roman" w:cstheme="minorHAnsi"/>
          <w:color w:val="auto"/>
          <w:szCs w:val="24"/>
        </w:rPr>
        <w:t>&lt;3;i++)</w:t>
      </w:r>
    </w:p>
    <w:p w14:paraId="5CEE08F5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ab/>
        <w:t>{</w:t>
      </w:r>
      <w:proofErr w:type="gramStart"/>
      <w:r w:rsidRPr="00BD0A41">
        <w:rPr>
          <w:rFonts w:eastAsia="Times New Roman" w:cstheme="minorHAnsi"/>
          <w:color w:val="auto"/>
          <w:szCs w:val="24"/>
        </w:rPr>
        <w:t>fork(</w:t>
      </w:r>
      <w:proofErr w:type="gramEnd"/>
      <w:r w:rsidRPr="00BD0A41">
        <w:rPr>
          <w:rFonts w:eastAsia="Times New Roman" w:cstheme="minorHAnsi"/>
          <w:color w:val="auto"/>
          <w:szCs w:val="24"/>
        </w:rPr>
        <w:t>);}</w:t>
      </w:r>
    </w:p>
    <w:p w14:paraId="32DA90D3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ab/>
      </w:r>
    </w:p>
    <w:p w14:paraId="05F2B5C3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ab/>
      </w:r>
      <w:proofErr w:type="spellStart"/>
      <w:r w:rsidRPr="00BD0A41">
        <w:rPr>
          <w:rFonts w:eastAsia="Times New Roman" w:cstheme="minorHAnsi"/>
          <w:color w:val="auto"/>
          <w:szCs w:val="24"/>
        </w:rPr>
        <w:t>cout</w:t>
      </w:r>
      <w:proofErr w:type="spellEnd"/>
      <w:r w:rsidRPr="00BD0A41">
        <w:rPr>
          <w:rFonts w:eastAsia="Times New Roman" w:cstheme="minorHAnsi"/>
          <w:color w:val="auto"/>
          <w:szCs w:val="24"/>
        </w:rPr>
        <w:t>&lt;&lt;"Hello from the process "&lt;&lt;</w:t>
      </w:r>
      <w:proofErr w:type="spellStart"/>
      <w:proofErr w:type="gramStart"/>
      <w:r w:rsidRPr="00BD0A41">
        <w:rPr>
          <w:rFonts w:eastAsia="Times New Roman" w:cstheme="minorHAnsi"/>
          <w:color w:val="auto"/>
          <w:szCs w:val="24"/>
        </w:rPr>
        <w:t>getpid</w:t>
      </w:r>
      <w:proofErr w:type="spellEnd"/>
      <w:r w:rsidRPr="00BD0A41">
        <w:rPr>
          <w:rFonts w:eastAsia="Times New Roman" w:cstheme="minorHAnsi"/>
          <w:color w:val="auto"/>
          <w:szCs w:val="24"/>
        </w:rPr>
        <w:t>(</w:t>
      </w:r>
      <w:proofErr w:type="gramEnd"/>
      <w:r w:rsidRPr="00BD0A41">
        <w:rPr>
          <w:rFonts w:eastAsia="Times New Roman" w:cstheme="minorHAnsi"/>
          <w:color w:val="auto"/>
          <w:szCs w:val="24"/>
        </w:rPr>
        <w:t>)&lt;&lt;</w:t>
      </w:r>
      <w:proofErr w:type="spellStart"/>
      <w:r w:rsidRPr="00BD0A41">
        <w:rPr>
          <w:rFonts w:eastAsia="Times New Roman" w:cstheme="minorHAnsi"/>
          <w:color w:val="auto"/>
          <w:szCs w:val="24"/>
        </w:rPr>
        <w:t>endl</w:t>
      </w:r>
      <w:proofErr w:type="spellEnd"/>
      <w:r w:rsidRPr="00BD0A41">
        <w:rPr>
          <w:rFonts w:eastAsia="Times New Roman" w:cstheme="minorHAnsi"/>
          <w:color w:val="auto"/>
          <w:szCs w:val="24"/>
        </w:rPr>
        <w:t>;</w:t>
      </w:r>
    </w:p>
    <w:p w14:paraId="4B33BBC7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lastRenderedPageBreak/>
        <w:tab/>
      </w:r>
      <w:r w:rsidRPr="00BD0A41">
        <w:rPr>
          <w:rFonts w:eastAsia="Times New Roman" w:cstheme="minorHAnsi"/>
          <w:color w:val="auto"/>
          <w:szCs w:val="24"/>
        </w:rPr>
        <w:tab/>
      </w:r>
    </w:p>
    <w:p w14:paraId="1AB79524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ab/>
        <w:t>return 0;</w:t>
      </w:r>
    </w:p>
    <w:p w14:paraId="0FE1435F" w14:textId="77777777" w:rsidR="00BD0A41" w:rsidRP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ab/>
      </w:r>
    </w:p>
    <w:p w14:paraId="6A7F36A4" w14:textId="4FE25D51" w:rsid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BD0A41">
        <w:rPr>
          <w:rFonts w:eastAsia="Times New Roman" w:cstheme="minorHAnsi"/>
          <w:color w:val="auto"/>
          <w:szCs w:val="24"/>
        </w:rPr>
        <w:t>}</w:t>
      </w:r>
    </w:p>
    <w:p w14:paraId="7C28CC58" w14:textId="77777777" w:rsidR="00BD0A41" w:rsidRDefault="00BD0A41" w:rsidP="00BD0A41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</w:p>
    <w:p w14:paraId="4D99FA15" w14:textId="77777777" w:rsidR="00BD0A41" w:rsidRDefault="00BD0A41" w:rsidP="00BD0A41">
      <w:pPr>
        <w:spacing w:line="240" w:lineRule="auto"/>
        <w:contextualSpacing w:val="0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  <w:r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  <w:t>Code Execution Screenshot</w:t>
      </w:r>
    </w:p>
    <w:p w14:paraId="24D9ABA1" w14:textId="29EEBFBF" w:rsidR="00BD0A41" w:rsidRDefault="00420569" w:rsidP="00420569">
      <w:pPr>
        <w:spacing w:before="263" w:line="266" w:lineRule="auto"/>
        <w:ind w:left="720" w:right="751"/>
        <w:jc w:val="center"/>
        <w:rPr>
          <w:rFonts w:eastAsia="Times New Roman" w:cstheme="minorHAnsi"/>
          <w:color w:val="auto"/>
          <w:szCs w:val="24"/>
        </w:rPr>
      </w:pPr>
      <w:r>
        <w:rPr>
          <w:rFonts w:eastAsia="Times New Roman" w:cstheme="minorHAnsi"/>
          <w:color w:val="auto"/>
          <w:szCs w:val="24"/>
        </w:rPr>
        <w:t xml:space="preserve">               </w:t>
      </w:r>
      <w:r>
        <w:rPr>
          <w:rFonts w:eastAsia="Times New Roman" w:cstheme="minorHAnsi"/>
          <w:noProof/>
          <w:color w:val="auto"/>
          <w:szCs w:val="24"/>
        </w:rPr>
        <w:drawing>
          <wp:inline distT="0" distB="0" distL="0" distR="0" wp14:anchorId="34C6821D" wp14:editId="2CE9EA11">
            <wp:extent cx="6070209" cy="4010396"/>
            <wp:effectExtent l="0" t="0" r="698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/>
                    <a:srcRect l="37128" t="26387" r="22968" b="22995"/>
                    <a:stretch/>
                  </pic:blipFill>
                  <pic:spPr bwMode="auto">
                    <a:xfrm>
                      <a:off x="0" y="0"/>
                      <a:ext cx="6106818" cy="403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017C1" w14:textId="77777777" w:rsidR="00C624C5" w:rsidRDefault="00C624C5" w:rsidP="00420569">
      <w:pPr>
        <w:spacing w:before="263" w:line="266" w:lineRule="auto"/>
        <w:ind w:left="720" w:right="751"/>
        <w:jc w:val="center"/>
        <w:rPr>
          <w:rFonts w:eastAsia="Times New Roman" w:cstheme="minorHAnsi"/>
          <w:color w:val="auto"/>
          <w:szCs w:val="24"/>
        </w:rPr>
      </w:pPr>
    </w:p>
    <w:p w14:paraId="5A9A22BF" w14:textId="5696B587" w:rsidR="00C624C5" w:rsidRPr="00037DED" w:rsidRDefault="00C624C5" w:rsidP="00C624C5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36"/>
          <w:szCs w:val="36"/>
          <w:u w:val="single"/>
          <w:shd w:val="clear" w:color="auto" w:fill="FFFFFF"/>
          <w:lang w:eastAsia="en-US"/>
        </w:rPr>
        <w:t xml:space="preserve">Task </w:t>
      </w:r>
      <w:r>
        <w:rPr>
          <w:rFonts w:ascii="Century Gothic" w:eastAsia="Times New Roman" w:hAnsi="Century Gothic" w:cs="Times New Roman"/>
          <w:b/>
          <w:bCs/>
          <w:color w:val="262140"/>
          <w:sz w:val="36"/>
          <w:szCs w:val="36"/>
          <w:u w:val="single"/>
          <w:shd w:val="clear" w:color="auto" w:fill="FFFFFF"/>
          <w:lang w:eastAsia="en-US"/>
        </w:rPr>
        <w:t>3</w:t>
      </w:r>
    </w:p>
    <w:p w14:paraId="6633DD6A" w14:textId="77777777" w:rsidR="00C624C5" w:rsidRPr="00037DED" w:rsidRDefault="00C624C5" w:rsidP="00C624C5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6EC21827" w14:textId="77777777" w:rsidR="00C624C5" w:rsidRPr="00037DED" w:rsidRDefault="00C624C5" w:rsidP="00C624C5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Description</w:t>
      </w:r>
    </w:p>
    <w:p w14:paraId="2C9ADCF4" w14:textId="77777777" w:rsidR="00C47293" w:rsidRPr="001D3445" w:rsidRDefault="00C47293" w:rsidP="00C47293">
      <w:pPr>
        <w:spacing w:line="240" w:lineRule="auto"/>
        <w:ind w:firstLine="720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Write a program that launches four processes using fork system call</w:t>
      </w:r>
    </w:p>
    <w:p w14:paraId="4C1B4F70" w14:textId="77777777" w:rsidR="00C47293" w:rsidRPr="001D3445" w:rsidRDefault="00C47293" w:rsidP="002F0F3E">
      <w:pPr>
        <w:pStyle w:val="ListParagraph"/>
        <w:numPr>
          <w:ilvl w:val="0"/>
          <w:numId w:val="6"/>
        </w:numPr>
        <w:spacing w:line="240" w:lineRule="auto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Process 0 display the number between 1 and 25</w:t>
      </w:r>
    </w:p>
    <w:p w14:paraId="4EC34A83" w14:textId="77777777" w:rsidR="00C47293" w:rsidRPr="001D3445" w:rsidRDefault="00C47293" w:rsidP="002F0F3E">
      <w:pPr>
        <w:pStyle w:val="ListParagraph"/>
        <w:numPr>
          <w:ilvl w:val="0"/>
          <w:numId w:val="6"/>
        </w:numPr>
        <w:spacing w:line="240" w:lineRule="auto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Process 1 displays the numbers between 26 and 50</w:t>
      </w:r>
    </w:p>
    <w:p w14:paraId="350E60BA" w14:textId="77777777" w:rsidR="00C47293" w:rsidRPr="001D3445" w:rsidRDefault="00C47293" w:rsidP="002F0F3E">
      <w:pPr>
        <w:pStyle w:val="ListParagraph"/>
        <w:numPr>
          <w:ilvl w:val="0"/>
          <w:numId w:val="6"/>
        </w:numPr>
        <w:spacing w:line="240" w:lineRule="auto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Process 2 displays the numbers between 51 and 75</w:t>
      </w:r>
    </w:p>
    <w:p w14:paraId="48D821AE" w14:textId="03A190F2" w:rsidR="00C624C5" w:rsidRPr="001D3445" w:rsidRDefault="00C47293" w:rsidP="002F0F3E">
      <w:pPr>
        <w:pStyle w:val="ListParagraph"/>
        <w:numPr>
          <w:ilvl w:val="0"/>
          <w:numId w:val="6"/>
        </w:numPr>
        <w:spacing w:line="240" w:lineRule="auto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Process 3 displays the numbers between 76 and 100</w:t>
      </w:r>
    </w:p>
    <w:p w14:paraId="67B61BCA" w14:textId="77777777" w:rsidR="00751490" w:rsidRPr="00751490" w:rsidRDefault="00751490" w:rsidP="00751490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</w:p>
    <w:p w14:paraId="2690EB67" w14:textId="77777777" w:rsidR="00C624C5" w:rsidRPr="00037DED" w:rsidRDefault="00C624C5" w:rsidP="00C624C5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32"/>
          <w:szCs w:val="32"/>
          <w:shd w:val="clear" w:color="auto" w:fill="FFFFFF"/>
          <w:lang w:eastAsia="en-US"/>
        </w:rPr>
        <w:t>Solution</w:t>
      </w:r>
    </w:p>
    <w:p w14:paraId="20A38412" w14:textId="77777777" w:rsidR="00C624C5" w:rsidRPr="00037DED" w:rsidRDefault="00C624C5" w:rsidP="00C624C5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3C0E5C1D" w14:textId="65CC90AF" w:rsidR="00C624C5" w:rsidRDefault="00C624C5" w:rsidP="00C624C5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Code</w:t>
      </w:r>
      <w:r w:rsidR="00305836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 xml:space="preserve"> </w:t>
      </w:r>
    </w:p>
    <w:p w14:paraId="0FE4A2E5" w14:textId="77777777" w:rsidR="00794326" w:rsidRDefault="00794326" w:rsidP="00794326">
      <w:pPr>
        <w:spacing w:before="263" w:line="266" w:lineRule="auto"/>
        <w:ind w:left="720" w:right="751"/>
        <w:rPr>
          <w:rFonts w:eastAsia="Times New Roman" w:cstheme="minorHAnsi"/>
          <w:color w:val="auto"/>
          <w:szCs w:val="24"/>
        </w:rPr>
      </w:pPr>
    </w:p>
    <w:p w14:paraId="470CDF1A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>#include&lt;iostream&gt;</w:t>
      </w:r>
    </w:p>
    <w:p w14:paraId="53D7CF3F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>#include&lt;unistd.h&gt;</w:t>
      </w:r>
    </w:p>
    <w:p w14:paraId="193685D2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>using namespace std;</w:t>
      </w:r>
    </w:p>
    <w:p w14:paraId="5BB88C46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</w:p>
    <w:p w14:paraId="51EA421B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 xml:space="preserve">int </w:t>
      </w:r>
      <w:proofErr w:type="gramStart"/>
      <w:r w:rsidRPr="00DA159C">
        <w:rPr>
          <w:rFonts w:eastAsia="Times New Roman" w:cstheme="minorHAnsi"/>
          <w:color w:val="auto"/>
          <w:szCs w:val="24"/>
        </w:rPr>
        <w:t>main(</w:t>
      </w:r>
      <w:proofErr w:type="gramEnd"/>
      <w:r w:rsidRPr="00DA159C">
        <w:rPr>
          <w:rFonts w:eastAsia="Times New Roman" w:cstheme="minorHAnsi"/>
          <w:color w:val="auto"/>
          <w:szCs w:val="24"/>
        </w:rPr>
        <w:t>)</w:t>
      </w:r>
    </w:p>
    <w:p w14:paraId="22F6D622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lastRenderedPageBreak/>
        <w:t>{</w:t>
      </w:r>
    </w:p>
    <w:p w14:paraId="7281A566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  <w:t xml:space="preserve">int num = 1; </w:t>
      </w:r>
    </w:p>
    <w:p w14:paraId="72B32C18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  <w:t>int count = 25;</w:t>
      </w:r>
      <w:r w:rsidRPr="00DA159C">
        <w:rPr>
          <w:rFonts w:eastAsia="Times New Roman" w:cstheme="minorHAnsi"/>
          <w:color w:val="auto"/>
          <w:szCs w:val="24"/>
        </w:rPr>
        <w:tab/>
        <w:t xml:space="preserve">//variable for loop iteration </w:t>
      </w:r>
    </w:p>
    <w:p w14:paraId="5EAF803D" w14:textId="494973D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  <w:t>int rank = 1;</w:t>
      </w:r>
      <w:r w:rsidRPr="00DA159C">
        <w:rPr>
          <w:rFonts w:eastAsia="Times New Roman" w:cstheme="minorHAnsi"/>
          <w:color w:val="auto"/>
          <w:szCs w:val="24"/>
        </w:rPr>
        <w:tab/>
      </w:r>
      <w:r w:rsidR="00411A7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 xml:space="preserve">//rank of </w:t>
      </w:r>
      <w:proofErr w:type="spellStart"/>
      <w:r w:rsidRPr="00DA159C">
        <w:rPr>
          <w:rFonts w:eastAsia="Times New Roman" w:cstheme="minorHAnsi"/>
          <w:color w:val="auto"/>
          <w:szCs w:val="24"/>
        </w:rPr>
        <w:t>procesess</w:t>
      </w:r>
      <w:proofErr w:type="spellEnd"/>
    </w:p>
    <w:p w14:paraId="0DD7972E" w14:textId="21EDE59C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  <w:t xml:space="preserve">int process = 0; </w:t>
      </w:r>
      <w:r w:rsidR="00411A7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 xml:space="preserve">//Number of </w:t>
      </w:r>
      <w:proofErr w:type="gramStart"/>
      <w:r w:rsidRPr="00DA159C">
        <w:rPr>
          <w:rFonts w:eastAsia="Times New Roman" w:cstheme="minorHAnsi"/>
          <w:color w:val="auto"/>
          <w:szCs w:val="24"/>
        </w:rPr>
        <w:t>process</w:t>
      </w:r>
      <w:proofErr w:type="gramEnd"/>
    </w:p>
    <w:p w14:paraId="22CF6C38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</w:p>
    <w:p w14:paraId="0A777624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  <w:t xml:space="preserve">for (int </w:t>
      </w:r>
      <w:proofErr w:type="spellStart"/>
      <w:r w:rsidRPr="00DA159C">
        <w:rPr>
          <w:rFonts w:eastAsia="Times New Roman" w:cstheme="minorHAnsi"/>
          <w:color w:val="auto"/>
          <w:szCs w:val="24"/>
        </w:rPr>
        <w:t>i</w:t>
      </w:r>
      <w:proofErr w:type="spellEnd"/>
      <w:r w:rsidRPr="00DA159C">
        <w:rPr>
          <w:rFonts w:eastAsia="Times New Roman" w:cstheme="minorHAnsi"/>
          <w:color w:val="auto"/>
          <w:szCs w:val="24"/>
        </w:rPr>
        <w:t xml:space="preserve"> = 1; </w:t>
      </w:r>
      <w:proofErr w:type="spellStart"/>
      <w:r w:rsidRPr="00DA159C">
        <w:rPr>
          <w:rFonts w:eastAsia="Times New Roman" w:cstheme="minorHAnsi"/>
          <w:color w:val="auto"/>
          <w:szCs w:val="24"/>
        </w:rPr>
        <w:t>i</w:t>
      </w:r>
      <w:proofErr w:type="spellEnd"/>
      <w:r w:rsidRPr="00DA159C">
        <w:rPr>
          <w:rFonts w:eastAsia="Times New Roman" w:cstheme="minorHAnsi"/>
          <w:color w:val="auto"/>
          <w:szCs w:val="24"/>
        </w:rPr>
        <w:t xml:space="preserve"> &lt;= 2; ++</w:t>
      </w:r>
      <w:proofErr w:type="spellStart"/>
      <w:r w:rsidRPr="00DA159C">
        <w:rPr>
          <w:rFonts w:eastAsia="Times New Roman" w:cstheme="minorHAnsi"/>
          <w:color w:val="auto"/>
          <w:szCs w:val="24"/>
        </w:rPr>
        <w:t>i</w:t>
      </w:r>
      <w:proofErr w:type="spellEnd"/>
      <w:r w:rsidRPr="00DA159C">
        <w:rPr>
          <w:rFonts w:eastAsia="Times New Roman" w:cstheme="minorHAnsi"/>
          <w:color w:val="auto"/>
          <w:szCs w:val="24"/>
        </w:rPr>
        <w:t>)</w:t>
      </w:r>
    </w:p>
    <w:p w14:paraId="23FBF5BB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  <w:t>{</w:t>
      </w:r>
    </w:p>
    <w:p w14:paraId="140ED8AF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ab/>
        <w:t>if (</w:t>
      </w:r>
      <w:proofErr w:type="gramStart"/>
      <w:r w:rsidRPr="00DA159C">
        <w:rPr>
          <w:rFonts w:eastAsia="Times New Roman" w:cstheme="minorHAnsi"/>
          <w:color w:val="auto"/>
          <w:szCs w:val="24"/>
        </w:rPr>
        <w:t>fork(</w:t>
      </w:r>
      <w:proofErr w:type="gramEnd"/>
      <w:r w:rsidRPr="00DA159C">
        <w:rPr>
          <w:rFonts w:eastAsia="Times New Roman" w:cstheme="minorHAnsi"/>
          <w:color w:val="auto"/>
          <w:szCs w:val="24"/>
        </w:rPr>
        <w:t>) == 0)</w:t>
      </w:r>
    </w:p>
    <w:p w14:paraId="189B6B92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ab/>
        <w:t>{</w:t>
      </w:r>
    </w:p>
    <w:p w14:paraId="1D7A8A25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ab/>
        <w:t xml:space="preserve">rank = rank + </w:t>
      </w:r>
      <w:proofErr w:type="spellStart"/>
      <w:r w:rsidRPr="00DA159C">
        <w:rPr>
          <w:rFonts w:eastAsia="Times New Roman" w:cstheme="minorHAnsi"/>
          <w:color w:val="auto"/>
          <w:szCs w:val="24"/>
        </w:rPr>
        <w:t>i</w:t>
      </w:r>
      <w:proofErr w:type="spellEnd"/>
      <w:r w:rsidRPr="00DA159C">
        <w:rPr>
          <w:rFonts w:eastAsia="Times New Roman" w:cstheme="minorHAnsi"/>
          <w:color w:val="auto"/>
          <w:szCs w:val="24"/>
        </w:rPr>
        <w:t>;</w:t>
      </w:r>
    </w:p>
    <w:p w14:paraId="01127993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ab/>
        <w:t>break;</w:t>
      </w:r>
    </w:p>
    <w:p w14:paraId="3CCE9E7F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ab/>
        <w:t>}</w:t>
      </w:r>
    </w:p>
    <w:p w14:paraId="5DA33A6A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  <w:t>}</w:t>
      </w:r>
    </w:p>
    <w:p w14:paraId="5A04D65D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</w:p>
    <w:p w14:paraId="06A0902B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  <w:t xml:space="preserve">for (int </w:t>
      </w:r>
      <w:proofErr w:type="spellStart"/>
      <w:r w:rsidRPr="00DA159C">
        <w:rPr>
          <w:rFonts w:eastAsia="Times New Roman" w:cstheme="minorHAnsi"/>
          <w:color w:val="auto"/>
          <w:szCs w:val="24"/>
        </w:rPr>
        <w:t>i</w:t>
      </w:r>
      <w:proofErr w:type="spellEnd"/>
      <w:r w:rsidRPr="00DA159C">
        <w:rPr>
          <w:rFonts w:eastAsia="Times New Roman" w:cstheme="minorHAnsi"/>
          <w:color w:val="auto"/>
          <w:szCs w:val="24"/>
        </w:rPr>
        <w:t xml:space="preserve"> = 0; </w:t>
      </w:r>
      <w:proofErr w:type="spellStart"/>
      <w:r w:rsidRPr="00DA159C">
        <w:rPr>
          <w:rFonts w:eastAsia="Times New Roman" w:cstheme="minorHAnsi"/>
          <w:color w:val="auto"/>
          <w:szCs w:val="24"/>
        </w:rPr>
        <w:t>i</w:t>
      </w:r>
      <w:proofErr w:type="spellEnd"/>
      <w:r w:rsidRPr="00DA159C">
        <w:rPr>
          <w:rFonts w:eastAsia="Times New Roman" w:cstheme="minorHAnsi"/>
          <w:color w:val="auto"/>
          <w:szCs w:val="24"/>
        </w:rPr>
        <w:t xml:space="preserve"> &lt;= rank; </w:t>
      </w:r>
      <w:proofErr w:type="spellStart"/>
      <w:r w:rsidRPr="00DA159C">
        <w:rPr>
          <w:rFonts w:eastAsia="Times New Roman" w:cstheme="minorHAnsi"/>
          <w:color w:val="auto"/>
          <w:szCs w:val="24"/>
        </w:rPr>
        <w:t>i</w:t>
      </w:r>
      <w:proofErr w:type="spellEnd"/>
      <w:r w:rsidRPr="00DA159C">
        <w:rPr>
          <w:rFonts w:eastAsia="Times New Roman" w:cstheme="minorHAnsi"/>
          <w:color w:val="auto"/>
          <w:szCs w:val="24"/>
        </w:rPr>
        <w:t>++)</w:t>
      </w:r>
    </w:p>
    <w:p w14:paraId="58C7880D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  <w:t>{</w:t>
      </w:r>
      <w:r w:rsidRPr="00DA159C">
        <w:rPr>
          <w:rFonts w:eastAsia="Times New Roman" w:cstheme="minorHAnsi"/>
          <w:color w:val="auto"/>
          <w:szCs w:val="24"/>
        </w:rPr>
        <w:tab/>
      </w:r>
    </w:p>
    <w:p w14:paraId="79BB5108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ab/>
      </w:r>
      <w:proofErr w:type="spellStart"/>
      <w:r w:rsidRPr="00DA159C">
        <w:rPr>
          <w:rFonts w:eastAsia="Times New Roman" w:cstheme="minorHAnsi"/>
          <w:color w:val="auto"/>
          <w:szCs w:val="24"/>
        </w:rPr>
        <w:t>cout</w:t>
      </w:r>
      <w:proofErr w:type="spellEnd"/>
      <w:r w:rsidRPr="00DA159C">
        <w:rPr>
          <w:rFonts w:eastAsia="Times New Roman" w:cstheme="minorHAnsi"/>
          <w:color w:val="auto"/>
          <w:szCs w:val="24"/>
        </w:rPr>
        <w:t>&lt;&lt;"Process "&lt;&lt; process &lt;&lt;</w:t>
      </w:r>
      <w:proofErr w:type="spellStart"/>
      <w:r w:rsidRPr="00DA159C">
        <w:rPr>
          <w:rFonts w:eastAsia="Times New Roman" w:cstheme="minorHAnsi"/>
          <w:color w:val="auto"/>
          <w:szCs w:val="24"/>
        </w:rPr>
        <w:t>endl</w:t>
      </w:r>
      <w:proofErr w:type="spellEnd"/>
      <w:r w:rsidRPr="00DA159C">
        <w:rPr>
          <w:rFonts w:eastAsia="Times New Roman" w:cstheme="minorHAnsi"/>
          <w:color w:val="auto"/>
          <w:szCs w:val="24"/>
        </w:rPr>
        <w:t>;</w:t>
      </w:r>
    </w:p>
    <w:p w14:paraId="222098D8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ab/>
        <w:t>for (; num &lt; count; num++)</w:t>
      </w:r>
    </w:p>
    <w:p w14:paraId="57945089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ab/>
      </w:r>
      <w:proofErr w:type="spellStart"/>
      <w:r w:rsidRPr="00DA159C">
        <w:rPr>
          <w:rFonts w:eastAsia="Times New Roman" w:cstheme="minorHAnsi"/>
          <w:color w:val="auto"/>
          <w:szCs w:val="24"/>
        </w:rPr>
        <w:t>cout</w:t>
      </w:r>
      <w:proofErr w:type="spellEnd"/>
      <w:r w:rsidRPr="00DA159C">
        <w:rPr>
          <w:rFonts w:eastAsia="Times New Roman" w:cstheme="minorHAnsi"/>
          <w:color w:val="auto"/>
          <w:szCs w:val="24"/>
        </w:rPr>
        <w:t xml:space="preserve"> &lt;&lt; num &lt;&lt; " ";</w:t>
      </w:r>
    </w:p>
    <w:p w14:paraId="6FE28F34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ab/>
      </w:r>
      <w:r w:rsidRPr="00DA159C">
        <w:rPr>
          <w:rFonts w:eastAsia="Times New Roman" w:cstheme="minorHAnsi"/>
          <w:color w:val="auto"/>
          <w:szCs w:val="24"/>
        </w:rPr>
        <w:tab/>
      </w:r>
    </w:p>
    <w:p w14:paraId="619CAC42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</w:r>
      <w:proofErr w:type="spellStart"/>
      <w:r w:rsidRPr="00DA159C">
        <w:rPr>
          <w:rFonts w:eastAsia="Times New Roman" w:cstheme="minorHAnsi"/>
          <w:color w:val="auto"/>
          <w:szCs w:val="24"/>
        </w:rPr>
        <w:t>cout</w:t>
      </w:r>
      <w:proofErr w:type="spellEnd"/>
      <w:r w:rsidRPr="00DA159C">
        <w:rPr>
          <w:rFonts w:eastAsia="Times New Roman" w:cstheme="minorHAnsi"/>
          <w:color w:val="auto"/>
          <w:szCs w:val="24"/>
        </w:rPr>
        <w:t xml:space="preserve"> &lt;&lt; </w:t>
      </w:r>
      <w:proofErr w:type="spellStart"/>
      <w:r w:rsidRPr="00DA159C">
        <w:rPr>
          <w:rFonts w:eastAsia="Times New Roman" w:cstheme="minorHAnsi"/>
          <w:color w:val="auto"/>
          <w:szCs w:val="24"/>
        </w:rPr>
        <w:t>endl</w:t>
      </w:r>
      <w:proofErr w:type="spellEnd"/>
      <w:r w:rsidRPr="00DA159C">
        <w:rPr>
          <w:rFonts w:eastAsia="Times New Roman" w:cstheme="minorHAnsi"/>
          <w:color w:val="auto"/>
          <w:szCs w:val="24"/>
        </w:rPr>
        <w:t>;</w:t>
      </w:r>
    </w:p>
    <w:p w14:paraId="52894F3F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</w:p>
    <w:p w14:paraId="78B1F39B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  <w:t>count = count + 25;</w:t>
      </w:r>
      <w:r w:rsidRPr="00DA159C">
        <w:rPr>
          <w:rFonts w:eastAsia="Times New Roman" w:cstheme="minorHAnsi"/>
          <w:color w:val="auto"/>
          <w:szCs w:val="24"/>
        </w:rPr>
        <w:tab/>
        <w:t>//for increment of next 25</w:t>
      </w:r>
    </w:p>
    <w:p w14:paraId="5DDB8BB3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  <w:t>process++;</w:t>
      </w:r>
    </w:p>
    <w:p w14:paraId="4A8B3EBF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  <w:t>}</w:t>
      </w:r>
    </w:p>
    <w:p w14:paraId="5AF314BB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</w:p>
    <w:p w14:paraId="3A6F20A0" w14:textId="77777777" w:rsidR="00DA159C" w:rsidRPr="00DA159C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ab/>
        <w:t>return 0;</w:t>
      </w:r>
    </w:p>
    <w:p w14:paraId="51934600" w14:textId="54437A08" w:rsidR="00711E17" w:rsidRDefault="00DA159C" w:rsidP="00262D39">
      <w:pPr>
        <w:spacing w:before="263" w:line="266" w:lineRule="auto"/>
        <w:ind w:right="751"/>
        <w:rPr>
          <w:rFonts w:eastAsia="Times New Roman" w:cstheme="minorHAnsi"/>
          <w:color w:val="auto"/>
          <w:szCs w:val="24"/>
        </w:rPr>
      </w:pPr>
      <w:r w:rsidRPr="00DA159C">
        <w:rPr>
          <w:rFonts w:eastAsia="Times New Roman" w:cstheme="minorHAnsi"/>
          <w:color w:val="auto"/>
          <w:szCs w:val="24"/>
        </w:rPr>
        <w:t>}</w:t>
      </w:r>
    </w:p>
    <w:p w14:paraId="49C2EFF9" w14:textId="77777777" w:rsidR="00262D39" w:rsidRDefault="00262D39" w:rsidP="00DA159C">
      <w:pPr>
        <w:spacing w:before="263" w:line="266" w:lineRule="auto"/>
        <w:ind w:left="720" w:right="751"/>
        <w:rPr>
          <w:rFonts w:eastAsia="Times New Roman" w:cstheme="minorHAnsi"/>
          <w:color w:val="auto"/>
          <w:szCs w:val="24"/>
        </w:rPr>
      </w:pPr>
    </w:p>
    <w:p w14:paraId="14974047" w14:textId="1E4CBC82" w:rsidR="00262D39" w:rsidRDefault="00262D39" w:rsidP="00262D39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Code</w:t>
      </w:r>
      <w:r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 xml:space="preserve"> Explanation </w:t>
      </w:r>
    </w:p>
    <w:p w14:paraId="12565212" w14:textId="77777777" w:rsidR="00262D39" w:rsidRPr="00794326" w:rsidRDefault="00262D39" w:rsidP="00DA159C">
      <w:pPr>
        <w:spacing w:before="263" w:line="266" w:lineRule="auto"/>
        <w:ind w:left="720" w:right="751"/>
        <w:rPr>
          <w:rFonts w:eastAsia="Times New Roman" w:cstheme="minorHAnsi"/>
          <w:color w:val="auto"/>
          <w:szCs w:val="24"/>
        </w:rPr>
      </w:pPr>
    </w:p>
    <w:p w14:paraId="768CAB3E" w14:textId="0C2DF764" w:rsidR="00F70B47" w:rsidRDefault="00794326" w:rsidP="003B734D">
      <w:pPr>
        <w:spacing w:before="263" w:line="266" w:lineRule="auto"/>
        <w:ind w:right="751" w:firstLine="720"/>
        <w:rPr>
          <w:rFonts w:eastAsia="Times New Roman" w:cstheme="minorHAnsi"/>
          <w:color w:val="auto"/>
          <w:szCs w:val="24"/>
        </w:rPr>
      </w:pPr>
      <w:r w:rsidRPr="00794326">
        <w:rPr>
          <w:rFonts w:eastAsia="Times New Roman" w:cstheme="minorHAnsi"/>
          <w:color w:val="auto"/>
          <w:szCs w:val="24"/>
        </w:rPr>
        <w:t xml:space="preserve">The loop will execute </w:t>
      </w:r>
      <w:r w:rsidR="00102000">
        <w:rPr>
          <w:rFonts w:eastAsia="Times New Roman" w:cstheme="minorHAnsi"/>
          <w:color w:val="auto"/>
          <w:szCs w:val="24"/>
        </w:rPr>
        <w:t>2</w:t>
      </w:r>
      <w:r w:rsidRPr="00794326">
        <w:rPr>
          <w:rFonts w:eastAsia="Times New Roman" w:cstheme="minorHAnsi"/>
          <w:color w:val="auto"/>
          <w:szCs w:val="24"/>
        </w:rPr>
        <w:t xml:space="preserve"> times </w:t>
      </w:r>
      <w:r w:rsidR="00F8196E">
        <w:rPr>
          <w:rFonts w:eastAsia="Times New Roman" w:cstheme="minorHAnsi"/>
          <w:color w:val="auto"/>
          <w:szCs w:val="24"/>
        </w:rPr>
        <w:t xml:space="preserve">and </w:t>
      </w:r>
      <w:r w:rsidR="006235D1">
        <w:rPr>
          <w:rFonts w:eastAsia="Times New Roman" w:cstheme="minorHAnsi"/>
          <w:color w:val="auto"/>
          <w:szCs w:val="24"/>
        </w:rPr>
        <w:t>fork (</w:t>
      </w:r>
      <w:r w:rsidR="00F8196E">
        <w:rPr>
          <w:rFonts w:eastAsia="Times New Roman" w:cstheme="minorHAnsi"/>
          <w:color w:val="auto"/>
          <w:szCs w:val="24"/>
        </w:rPr>
        <w:t xml:space="preserve">) will be called 2 times </w:t>
      </w:r>
      <w:r w:rsidRPr="00794326">
        <w:rPr>
          <w:rFonts w:eastAsia="Times New Roman" w:cstheme="minorHAnsi"/>
          <w:color w:val="auto"/>
          <w:szCs w:val="24"/>
        </w:rPr>
        <w:t xml:space="preserve">so there will be </w:t>
      </w:r>
      <w:r w:rsidR="00D735B0">
        <w:rPr>
          <w:rFonts w:eastAsia="Times New Roman" w:cstheme="minorHAnsi"/>
          <w:color w:val="auto"/>
          <w:szCs w:val="24"/>
        </w:rPr>
        <w:t>total</w:t>
      </w:r>
      <w:r w:rsidR="00F8196E">
        <w:rPr>
          <w:rFonts w:eastAsia="Times New Roman" w:cstheme="minorHAnsi"/>
          <w:color w:val="auto"/>
          <w:szCs w:val="24"/>
        </w:rPr>
        <w:t xml:space="preserve"> of </w:t>
      </w:r>
      <w:r w:rsidR="006235D1">
        <w:rPr>
          <w:rFonts w:eastAsia="Times New Roman" w:cstheme="minorHAnsi"/>
          <w:color w:val="auto"/>
          <w:szCs w:val="24"/>
        </w:rPr>
        <w:t xml:space="preserve">4 </w:t>
      </w:r>
      <w:r w:rsidR="006235D1" w:rsidRPr="00794326">
        <w:rPr>
          <w:rFonts w:eastAsia="Times New Roman" w:cstheme="minorHAnsi"/>
          <w:color w:val="auto"/>
          <w:szCs w:val="24"/>
        </w:rPr>
        <w:t>processes</w:t>
      </w:r>
      <w:r w:rsidR="008C7F32">
        <w:rPr>
          <w:rFonts w:eastAsia="Times New Roman" w:cstheme="minorHAnsi"/>
          <w:color w:val="auto"/>
          <w:szCs w:val="24"/>
        </w:rPr>
        <w:t>.</w:t>
      </w:r>
      <w:r w:rsidR="00F70B47">
        <w:rPr>
          <w:rFonts w:eastAsia="Times New Roman" w:cstheme="minorHAnsi"/>
          <w:color w:val="auto"/>
          <w:szCs w:val="24"/>
        </w:rPr>
        <w:t xml:space="preserve"> At first iteration, </w:t>
      </w:r>
      <w:r w:rsidR="00C1390B">
        <w:rPr>
          <w:rFonts w:eastAsia="Times New Roman" w:cstheme="minorHAnsi"/>
          <w:color w:val="auto"/>
          <w:szCs w:val="24"/>
        </w:rPr>
        <w:t xml:space="preserve">the fork () </w:t>
      </w:r>
      <w:r w:rsidR="00654740">
        <w:rPr>
          <w:rFonts w:eastAsia="Times New Roman" w:cstheme="minorHAnsi"/>
          <w:color w:val="auto"/>
          <w:szCs w:val="24"/>
        </w:rPr>
        <w:t>creates</w:t>
      </w:r>
      <w:r w:rsidR="00C1390B">
        <w:rPr>
          <w:rFonts w:eastAsia="Times New Roman" w:cstheme="minorHAnsi"/>
          <w:color w:val="auto"/>
          <w:szCs w:val="24"/>
        </w:rPr>
        <w:t xml:space="preserve"> 1 child process and after second </w:t>
      </w:r>
      <w:r w:rsidR="003F3D2F">
        <w:rPr>
          <w:rFonts w:eastAsia="Times New Roman" w:cstheme="minorHAnsi"/>
          <w:color w:val="auto"/>
          <w:szCs w:val="24"/>
        </w:rPr>
        <w:t xml:space="preserve">iteration the fork () create 2 child processes. So, there will be </w:t>
      </w:r>
      <w:r w:rsidR="00654740">
        <w:rPr>
          <w:rFonts w:eastAsia="Times New Roman" w:cstheme="minorHAnsi"/>
          <w:color w:val="auto"/>
          <w:szCs w:val="24"/>
        </w:rPr>
        <w:t>4 total processes.</w:t>
      </w:r>
    </w:p>
    <w:p w14:paraId="0F7CA0D3" w14:textId="104079A5" w:rsidR="00C624C5" w:rsidRDefault="00612B25" w:rsidP="003B734D">
      <w:pPr>
        <w:spacing w:before="263" w:line="266" w:lineRule="auto"/>
        <w:ind w:right="751" w:firstLine="720"/>
        <w:rPr>
          <w:rFonts w:eastAsia="Times New Roman" w:cstheme="minorHAnsi"/>
          <w:color w:val="auto"/>
          <w:szCs w:val="24"/>
        </w:rPr>
      </w:pPr>
      <w:r>
        <w:rPr>
          <w:rFonts w:eastAsia="Times New Roman" w:cstheme="minorHAnsi"/>
          <w:color w:val="auto"/>
          <w:szCs w:val="24"/>
        </w:rPr>
        <w:t xml:space="preserve"> </w:t>
      </w:r>
      <w:r w:rsidR="00A05CC5">
        <w:rPr>
          <w:rFonts w:eastAsia="Times New Roman" w:cstheme="minorHAnsi"/>
          <w:color w:val="auto"/>
          <w:szCs w:val="24"/>
        </w:rPr>
        <w:t>Parent proces</w:t>
      </w:r>
      <w:r w:rsidR="00122A61">
        <w:rPr>
          <w:rFonts w:eastAsia="Times New Roman" w:cstheme="minorHAnsi"/>
          <w:color w:val="auto"/>
          <w:szCs w:val="24"/>
        </w:rPr>
        <w:t>s is process = 0, 1</w:t>
      </w:r>
      <w:r w:rsidR="00122A61" w:rsidRPr="00122A61">
        <w:rPr>
          <w:rFonts w:eastAsia="Times New Roman" w:cstheme="minorHAnsi"/>
          <w:color w:val="auto"/>
          <w:szCs w:val="24"/>
          <w:vertAlign w:val="superscript"/>
        </w:rPr>
        <w:t>st</w:t>
      </w:r>
      <w:r w:rsidR="00122A61">
        <w:rPr>
          <w:rFonts w:eastAsia="Times New Roman" w:cstheme="minorHAnsi"/>
          <w:color w:val="auto"/>
          <w:szCs w:val="24"/>
        </w:rPr>
        <w:t xml:space="preserve"> </w:t>
      </w:r>
      <w:r w:rsidR="006235D1">
        <w:rPr>
          <w:rFonts w:eastAsia="Times New Roman" w:cstheme="minorHAnsi"/>
          <w:color w:val="auto"/>
          <w:szCs w:val="24"/>
        </w:rPr>
        <w:t>fork (</w:t>
      </w:r>
      <w:r w:rsidR="00122A61">
        <w:rPr>
          <w:rFonts w:eastAsia="Times New Roman" w:cstheme="minorHAnsi"/>
          <w:color w:val="auto"/>
          <w:szCs w:val="24"/>
        </w:rPr>
        <w:t xml:space="preserve">) </w:t>
      </w:r>
      <w:r w:rsidR="00C1012E">
        <w:rPr>
          <w:rFonts w:eastAsia="Times New Roman" w:cstheme="minorHAnsi"/>
          <w:color w:val="auto"/>
          <w:szCs w:val="24"/>
        </w:rPr>
        <w:t xml:space="preserve">creates </w:t>
      </w:r>
      <w:r w:rsidR="00281499">
        <w:rPr>
          <w:rFonts w:eastAsia="Times New Roman" w:cstheme="minorHAnsi"/>
          <w:color w:val="auto"/>
          <w:szCs w:val="24"/>
        </w:rPr>
        <w:t xml:space="preserve">1 </w:t>
      </w:r>
      <w:r w:rsidR="00C1012E">
        <w:rPr>
          <w:rFonts w:eastAsia="Times New Roman" w:cstheme="minorHAnsi"/>
          <w:color w:val="auto"/>
          <w:szCs w:val="24"/>
        </w:rPr>
        <w:t xml:space="preserve">new Child process that is process </w:t>
      </w:r>
      <w:r w:rsidR="00E108B9">
        <w:rPr>
          <w:rFonts w:eastAsia="Times New Roman" w:cstheme="minorHAnsi"/>
          <w:color w:val="auto"/>
          <w:szCs w:val="24"/>
        </w:rPr>
        <w:t>= 1, 2</w:t>
      </w:r>
      <w:r w:rsidR="00E108B9" w:rsidRPr="00E108B9">
        <w:rPr>
          <w:rFonts w:eastAsia="Times New Roman" w:cstheme="minorHAnsi"/>
          <w:color w:val="auto"/>
          <w:szCs w:val="24"/>
          <w:vertAlign w:val="superscript"/>
        </w:rPr>
        <w:t>nd</w:t>
      </w:r>
      <w:r w:rsidR="00E108B9">
        <w:rPr>
          <w:rFonts w:eastAsia="Times New Roman" w:cstheme="minorHAnsi"/>
          <w:color w:val="auto"/>
          <w:szCs w:val="24"/>
        </w:rPr>
        <w:t xml:space="preserve"> </w:t>
      </w:r>
      <w:r w:rsidR="006235D1">
        <w:rPr>
          <w:rFonts w:eastAsia="Times New Roman" w:cstheme="minorHAnsi"/>
          <w:color w:val="auto"/>
          <w:szCs w:val="24"/>
        </w:rPr>
        <w:t>fork (</w:t>
      </w:r>
      <w:r w:rsidR="00E108B9">
        <w:rPr>
          <w:rFonts w:eastAsia="Times New Roman" w:cstheme="minorHAnsi"/>
          <w:color w:val="auto"/>
          <w:szCs w:val="24"/>
        </w:rPr>
        <w:t>) creates</w:t>
      </w:r>
      <w:r w:rsidR="00F42BEE">
        <w:rPr>
          <w:rFonts w:eastAsia="Times New Roman" w:cstheme="minorHAnsi"/>
          <w:color w:val="auto"/>
          <w:szCs w:val="24"/>
        </w:rPr>
        <w:t xml:space="preserve"> </w:t>
      </w:r>
      <w:r>
        <w:rPr>
          <w:rFonts w:eastAsia="Times New Roman" w:cstheme="minorHAnsi"/>
          <w:color w:val="auto"/>
          <w:szCs w:val="24"/>
        </w:rPr>
        <w:t>2 new chil</w:t>
      </w:r>
      <w:r w:rsidR="00654740">
        <w:rPr>
          <w:rFonts w:eastAsia="Times New Roman" w:cstheme="minorHAnsi"/>
          <w:color w:val="auto"/>
          <w:szCs w:val="24"/>
        </w:rPr>
        <w:t>d</w:t>
      </w:r>
      <w:r>
        <w:rPr>
          <w:rFonts w:eastAsia="Times New Roman" w:cstheme="minorHAnsi"/>
          <w:color w:val="auto"/>
          <w:szCs w:val="24"/>
        </w:rPr>
        <w:t xml:space="preserve"> processes that are process = 3 and process = 4 respectively.</w:t>
      </w:r>
      <w:r w:rsidR="00E108B9">
        <w:rPr>
          <w:rFonts w:eastAsia="Times New Roman" w:cstheme="minorHAnsi"/>
          <w:color w:val="auto"/>
          <w:szCs w:val="24"/>
        </w:rPr>
        <w:t xml:space="preserve">  </w:t>
      </w:r>
      <w:r w:rsidR="00C80AB9">
        <w:rPr>
          <w:rFonts w:eastAsia="Times New Roman" w:cstheme="minorHAnsi"/>
          <w:color w:val="auto"/>
          <w:szCs w:val="24"/>
        </w:rPr>
        <w:t xml:space="preserve">Every process prints </w:t>
      </w:r>
      <w:r w:rsidR="006D5A7F">
        <w:rPr>
          <w:rFonts w:eastAsia="Times New Roman" w:cstheme="minorHAnsi"/>
          <w:color w:val="auto"/>
          <w:szCs w:val="24"/>
        </w:rPr>
        <w:t xml:space="preserve">24 integers on terminal. </w:t>
      </w:r>
    </w:p>
    <w:p w14:paraId="08E83F33" w14:textId="77777777" w:rsidR="008C7F32" w:rsidRDefault="008C7F32" w:rsidP="003B734D">
      <w:pPr>
        <w:spacing w:before="263" w:line="266" w:lineRule="auto"/>
        <w:ind w:right="751" w:firstLine="720"/>
        <w:rPr>
          <w:rFonts w:eastAsia="Times New Roman" w:cstheme="minorHAnsi"/>
          <w:color w:val="auto"/>
          <w:szCs w:val="24"/>
        </w:rPr>
      </w:pPr>
    </w:p>
    <w:p w14:paraId="5EC2C5FD" w14:textId="77777777" w:rsidR="008C7F32" w:rsidRDefault="008C7F32" w:rsidP="008C7F32">
      <w:pPr>
        <w:spacing w:line="240" w:lineRule="auto"/>
        <w:contextualSpacing w:val="0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  <w:r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  <w:t>Code Execution Screenshot</w:t>
      </w:r>
    </w:p>
    <w:p w14:paraId="2BE82A0B" w14:textId="1DF85580" w:rsidR="003E4523" w:rsidRDefault="00102000" w:rsidP="00102000">
      <w:pPr>
        <w:spacing w:before="263" w:line="266" w:lineRule="auto"/>
        <w:ind w:right="751"/>
        <w:jc w:val="center"/>
        <w:rPr>
          <w:rFonts w:eastAsia="Times New Roman" w:cstheme="minorHAnsi"/>
          <w:color w:val="auto"/>
          <w:szCs w:val="24"/>
        </w:rPr>
      </w:pPr>
      <w:r>
        <w:rPr>
          <w:rFonts w:eastAsia="Times New Roman" w:cstheme="minorHAnsi"/>
          <w:noProof/>
          <w:color w:val="auto"/>
          <w:szCs w:val="24"/>
        </w:rPr>
        <w:lastRenderedPageBreak/>
        <w:drawing>
          <wp:inline distT="0" distB="0" distL="0" distR="0" wp14:anchorId="5AF4D28F" wp14:editId="769E60FC">
            <wp:extent cx="6351563" cy="43095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/>
                    <a:srcRect l="41028" t="22057" r="18462" b="25168"/>
                    <a:stretch/>
                  </pic:blipFill>
                  <pic:spPr bwMode="auto">
                    <a:xfrm>
                      <a:off x="0" y="0"/>
                      <a:ext cx="6364805" cy="431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4385E" w14:textId="77777777" w:rsidR="00291B67" w:rsidRDefault="00291B67" w:rsidP="00291B67">
      <w:pPr>
        <w:spacing w:before="263" w:line="266" w:lineRule="auto"/>
        <w:ind w:left="720" w:right="751"/>
        <w:jc w:val="center"/>
        <w:rPr>
          <w:rFonts w:eastAsia="Times New Roman" w:cstheme="minorHAnsi"/>
          <w:color w:val="auto"/>
          <w:szCs w:val="24"/>
        </w:rPr>
      </w:pPr>
    </w:p>
    <w:p w14:paraId="035344FF" w14:textId="07797627" w:rsidR="00291B67" w:rsidRPr="00037DED" w:rsidRDefault="00291B67" w:rsidP="00291B67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36"/>
          <w:szCs w:val="36"/>
          <w:u w:val="single"/>
          <w:shd w:val="clear" w:color="auto" w:fill="FFFFFF"/>
          <w:lang w:eastAsia="en-US"/>
        </w:rPr>
        <w:t xml:space="preserve">Task </w:t>
      </w:r>
      <w:r>
        <w:rPr>
          <w:rFonts w:ascii="Century Gothic" w:eastAsia="Times New Roman" w:hAnsi="Century Gothic" w:cs="Times New Roman"/>
          <w:b/>
          <w:bCs/>
          <w:color w:val="262140"/>
          <w:sz w:val="36"/>
          <w:szCs w:val="36"/>
          <w:u w:val="single"/>
          <w:shd w:val="clear" w:color="auto" w:fill="FFFFFF"/>
          <w:lang w:eastAsia="en-US"/>
        </w:rPr>
        <w:t>4</w:t>
      </w:r>
    </w:p>
    <w:p w14:paraId="2C8A8BC2" w14:textId="77777777" w:rsidR="00291B67" w:rsidRPr="00037DED" w:rsidRDefault="00291B67" w:rsidP="00291B67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5A204FE5" w14:textId="77777777" w:rsidR="00291B67" w:rsidRPr="00037DED" w:rsidRDefault="00291B67" w:rsidP="00291B67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Description</w:t>
      </w:r>
    </w:p>
    <w:p w14:paraId="7E965398" w14:textId="77777777" w:rsidR="00FE337B" w:rsidRPr="001D3445" w:rsidRDefault="00FE337B" w:rsidP="00FE337B">
      <w:pPr>
        <w:spacing w:line="240" w:lineRule="auto"/>
        <w:ind w:firstLine="720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Write a program that launches four processes using fork system call, then all the processes</w:t>
      </w:r>
    </w:p>
    <w:p w14:paraId="6811E9C6" w14:textId="77777777" w:rsidR="00FE337B" w:rsidRPr="001D3445" w:rsidRDefault="00FE337B" w:rsidP="00FE337B">
      <w:pPr>
        <w:spacing w:line="240" w:lineRule="auto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counts that how many prime numbers exists between 2 and 100,001.</w:t>
      </w:r>
    </w:p>
    <w:p w14:paraId="12423F01" w14:textId="77777777" w:rsidR="00FE337B" w:rsidRPr="001D3445" w:rsidRDefault="00FE337B" w:rsidP="00FE337B">
      <w:pPr>
        <w:spacing w:line="240" w:lineRule="auto"/>
        <w:contextualSpacing w:val="0"/>
        <w:rPr>
          <w:rFonts w:eastAsia="Times New Roman" w:cstheme="minorHAnsi"/>
          <w:color w:val="000000"/>
          <w:szCs w:val="24"/>
          <w:lang w:eastAsia="en-US"/>
        </w:rPr>
      </w:pPr>
    </w:p>
    <w:p w14:paraId="1277B653" w14:textId="77777777" w:rsidR="00FE337B" w:rsidRPr="001D3445" w:rsidRDefault="00FE337B" w:rsidP="00FE337B">
      <w:pPr>
        <w:spacing w:line="240" w:lineRule="auto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Now process 0 should find the count between --- 2 to 25,001</w:t>
      </w:r>
    </w:p>
    <w:p w14:paraId="159A4108" w14:textId="77777777" w:rsidR="00FE337B" w:rsidRPr="001D3445" w:rsidRDefault="00FE337B" w:rsidP="00FE337B">
      <w:pPr>
        <w:spacing w:line="240" w:lineRule="auto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process 1 should find the count between --- 25,002 to 50,001</w:t>
      </w:r>
    </w:p>
    <w:p w14:paraId="59BD9032" w14:textId="77777777" w:rsidR="00FE337B" w:rsidRPr="001D3445" w:rsidRDefault="00FE337B" w:rsidP="00FE337B">
      <w:pPr>
        <w:spacing w:line="240" w:lineRule="auto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process 2 should find the count between --- 50,002 to 75,001</w:t>
      </w:r>
    </w:p>
    <w:p w14:paraId="5851A228" w14:textId="77777777" w:rsidR="00FE337B" w:rsidRPr="001D3445" w:rsidRDefault="00FE337B" w:rsidP="00FE337B">
      <w:pPr>
        <w:spacing w:line="240" w:lineRule="auto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process 3 should find the count between --- 75,002 to 100,001</w:t>
      </w:r>
    </w:p>
    <w:p w14:paraId="4EC6CA1F" w14:textId="77777777" w:rsidR="00FE337B" w:rsidRPr="001D3445" w:rsidRDefault="00FE337B" w:rsidP="00FE337B">
      <w:pPr>
        <w:spacing w:line="240" w:lineRule="auto"/>
        <w:contextualSpacing w:val="0"/>
        <w:rPr>
          <w:rFonts w:eastAsia="Times New Roman" w:cstheme="minorHAnsi"/>
          <w:color w:val="000000"/>
          <w:szCs w:val="24"/>
          <w:lang w:eastAsia="en-US"/>
        </w:rPr>
      </w:pPr>
    </w:p>
    <w:p w14:paraId="3B44EF30" w14:textId="77777777" w:rsidR="00FE337B" w:rsidRDefault="00FE337B" w:rsidP="00FE337B">
      <w:pPr>
        <w:spacing w:line="240" w:lineRule="auto"/>
        <w:contextualSpacing w:val="0"/>
        <w:rPr>
          <w:rFonts w:eastAsia="Times New Roman" w:cstheme="minorHAnsi"/>
          <w:color w:val="000000"/>
          <w:szCs w:val="24"/>
          <w:lang w:eastAsia="en-US"/>
        </w:rPr>
      </w:pPr>
      <w:r w:rsidRPr="001D3445">
        <w:rPr>
          <w:rFonts w:eastAsia="Times New Roman" w:cstheme="minorHAnsi"/>
          <w:color w:val="000000"/>
          <w:szCs w:val="24"/>
          <w:lang w:eastAsia="en-US"/>
        </w:rPr>
        <w:t>Below there a function is given which finds out whether a number if prime or not</w:t>
      </w:r>
    </w:p>
    <w:p w14:paraId="08715030" w14:textId="77777777" w:rsidR="001D3445" w:rsidRPr="001D3445" w:rsidRDefault="001D3445" w:rsidP="00FE337B">
      <w:pPr>
        <w:spacing w:line="240" w:lineRule="auto"/>
        <w:contextualSpacing w:val="0"/>
        <w:rPr>
          <w:rFonts w:eastAsia="Times New Roman" w:cstheme="minorHAnsi"/>
          <w:color w:val="000000"/>
          <w:szCs w:val="24"/>
          <w:lang w:eastAsia="en-US"/>
        </w:rPr>
      </w:pPr>
    </w:p>
    <w:p w14:paraId="5E98DBCD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 xml:space="preserve">bool </w:t>
      </w:r>
      <w:proofErr w:type="spellStart"/>
      <w:proofErr w:type="gramStart"/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isPrime</w:t>
      </w:r>
      <w:proofErr w:type="spellEnd"/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(</w:t>
      </w:r>
      <w:proofErr w:type="gramEnd"/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int num)</w:t>
      </w:r>
    </w:p>
    <w:p w14:paraId="29353FBC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{</w:t>
      </w:r>
    </w:p>
    <w:p w14:paraId="7ADAD73A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if (num == 1)</w:t>
      </w:r>
    </w:p>
    <w:p w14:paraId="387FB44C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{</w:t>
      </w:r>
    </w:p>
    <w:p w14:paraId="16349490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return true;</w:t>
      </w:r>
    </w:p>
    <w:p w14:paraId="7A3420B1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}</w:t>
      </w:r>
    </w:p>
    <w:p w14:paraId="3CD711F9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else</w:t>
      </w:r>
    </w:p>
    <w:p w14:paraId="21D9580C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{</w:t>
      </w:r>
    </w:p>
    <w:p w14:paraId="2A138EFD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double result;</w:t>
      </w:r>
    </w:p>
    <w:p w14:paraId="4B615674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int divisor = num - 1;</w:t>
      </w:r>
    </w:p>
    <w:p w14:paraId="703E721C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while (</w:t>
      </w:r>
      <w:proofErr w:type="gramStart"/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num !</w:t>
      </w:r>
      <w:proofErr w:type="gramEnd"/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= -1)</w:t>
      </w:r>
    </w:p>
    <w:p w14:paraId="26AC9170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{</w:t>
      </w:r>
    </w:p>
    <w:p w14:paraId="45543381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lastRenderedPageBreak/>
        <w:t>result = num % divisor;</w:t>
      </w:r>
    </w:p>
    <w:p w14:paraId="4A48B015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if (result == 0)</w:t>
      </w:r>
    </w:p>
    <w:p w14:paraId="6197F5C3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{</w:t>
      </w:r>
    </w:p>
    <w:p w14:paraId="1DBC1568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num = -1;</w:t>
      </w:r>
    </w:p>
    <w:p w14:paraId="538DE8E8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}</w:t>
      </w:r>
    </w:p>
    <w:p w14:paraId="062CF9FB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else</w:t>
      </w:r>
    </w:p>
    <w:p w14:paraId="067EC2AB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{</w:t>
      </w:r>
    </w:p>
    <w:p w14:paraId="47FEBB3D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divisor = divisor - 1;</w:t>
      </w:r>
    </w:p>
    <w:p w14:paraId="1261F7F1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}</w:t>
      </w:r>
    </w:p>
    <w:p w14:paraId="537197CA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}</w:t>
      </w:r>
    </w:p>
    <w:p w14:paraId="47D905E9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</w:p>
    <w:p w14:paraId="6BC49A34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if (divisor == 1)</w:t>
      </w:r>
    </w:p>
    <w:p w14:paraId="705C9F92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{</w:t>
      </w:r>
    </w:p>
    <w:p w14:paraId="2C62866C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return true;</w:t>
      </w:r>
    </w:p>
    <w:p w14:paraId="5ACBA3BE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}</w:t>
      </w:r>
    </w:p>
    <w:p w14:paraId="515586F1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else</w:t>
      </w:r>
    </w:p>
    <w:p w14:paraId="59269A00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{</w:t>
      </w:r>
    </w:p>
    <w:p w14:paraId="38EED2A9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return false;</w:t>
      </w:r>
    </w:p>
    <w:p w14:paraId="3D145D02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}</w:t>
      </w:r>
    </w:p>
    <w:p w14:paraId="5140F7BB" w14:textId="77777777" w:rsidR="00FE337B" w:rsidRPr="00FE337B" w:rsidRDefault="00FE337B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  <w:r w:rsidRPr="00FE337B">
        <w:rPr>
          <w:rFonts w:ascii="Arial" w:eastAsia="Times New Roman" w:hAnsi="Arial" w:cs="Arial"/>
          <w:color w:val="000000"/>
          <w:szCs w:val="24"/>
          <w:lang w:eastAsia="en-US"/>
        </w:rPr>
        <w:t>}</w:t>
      </w:r>
    </w:p>
    <w:p w14:paraId="1D0BEE8A" w14:textId="77777777" w:rsidR="00EF003F" w:rsidRDefault="00EF003F" w:rsidP="00FE337B">
      <w:pPr>
        <w:spacing w:line="240" w:lineRule="auto"/>
        <w:contextualSpacing w:val="0"/>
        <w:rPr>
          <w:rFonts w:ascii="Arial" w:eastAsia="Times New Roman" w:hAnsi="Arial" w:cs="Arial"/>
          <w:color w:val="000000"/>
          <w:szCs w:val="24"/>
          <w:lang w:eastAsia="en-US"/>
        </w:rPr>
      </w:pPr>
    </w:p>
    <w:p w14:paraId="783BD6E6" w14:textId="0189C309" w:rsidR="00291B67" w:rsidRPr="00037DED" w:rsidRDefault="00291B67" w:rsidP="00FE337B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32"/>
          <w:szCs w:val="32"/>
          <w:shd w:val="clear" w:color="auto" w:fill="FFFFFF"/>
          <w:lang w:eastAsia="en-US"/>
        </w:rPr>
        <w:t>Solution</w:t>
      </w:r>
    </w:p>
    <w:p w14:paraId="2AB02F9D" w14:textId="77777777" w:rsidR="00291B67" w:rsidRPr="00037DED" w:rsidRDefault="00291B67" w:rsidP="00291B67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441F6FD4" w14:textId="77777777" w:rsidR="00291B67" w:rsidRDefault="00291B67" w:rsidP="00291B67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Code</w:t>
      </w:r>
      <w:r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 xml:space="preserve"> </w:t>
      </w:r>
    </w:p>
    <w:p w14:paraId="360EC06F" w14:textId="77777777" w:rsidR="00FC2DF4" w:rsidRDefault="00FC2DF4" w:rsidP="00291B67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</w:p>
    <w:p w14:paraId="24A34E25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>#include&lt;iostream&gt;</w:t>
      </w:r>
    </w:p>
    <w:p w14:paraId="27F99F2F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>#include&lt;unistd.h&gt;</w:t>
      </w:r>
    </w:p>
    <w:p w14:paraId="2E5C9B54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>using namespace std;</w:t>
      </w:r>
    </w:p>
    <w:p w14:paraId="31BFA368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</w:p>
    <w:p w14:paraId="1FECA7F9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 xml:space="preserve">int </w:t>
      </w:r>
      <w:proofErr w:type="spellStart"/>
      <w:proofErr w:type="gramStart"/>
      <w:r w:rsidRPr="00FC2DF4">
        <w:rPr>
          <w:rFonts w:eastAsia="Times New Roman" w:cstheme="minorHAnsi"/>
          <w:color w:val="auto"/>
          <w:szCs w:val="24"/>
          <w:lang w:eastAsia="en-US"/>
        </w:rPr>
        <w:t>isPrime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>(</w:t>
      </w:r>
      <w:proofErr w:type="gramEnd"/>
      <w:r w:rsidRPr="00FC2DF4">
        <w:rPr>
          <w:rFonts w:eastAsia="Times New Roman" w:cstheme="minorHAnsi"/>
          <w:color w:val="auto"/>
          <w:szCs w:val="24"/>
          <w:lang w:eastAsia="en-US"/>
        </w:rPr>
        <w:t>int num)</w:t>
      </w:r>
    </w:p>
    <w:p w14:paraId="54F4B11B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>{</w:t>
      </w:r>
    </w:p>
    <w:p w14:paraId="4A3B34BF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int prime = num;</w:t>
      </w:r>
    </w:p>
    <w:p w14:paraId="5C63585B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bool flag = false;</w:t>
      </w:r>
    </w:p>
    <w:p w14:paraId="6A417425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if (num == 1)</w:t>
      </w:r>
    </w:p>
    <w:p w14:paraId="6C11AE84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{</w:t>
      </w:r>
    </w:p>
    <w:p w14:paraId="7D61008D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flag = true;</w:t>
      </w:r>
    </w:p>
    <w:p w14:paraId="0D5F1225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}</w:t>
      </w:r>
    </w:p>
    <w:p w14:paraId="1347BEBB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else</w:t>
      </w:r>
    </w:p>
    <w:p w14:paraId="426CC2A2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{</w:t>
      </w:r>
    </w:p>
    <w:p w14:paraId="61738B41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int result;</w:t>
      </w:r>
    </w:p>
    <w:p w14:paraId="28B2249E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int divisor = num - 1;</w:t>
      </w:r>
    </w:p>
    <w:p w14:paraId="5533795E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while (</w:t>
      </w:r>
      <w:proofErr w:type="gramStart"/>
      <w:r w:rsidRPr="00FC2DF4">
        <w:rPr>
          <w:rFonts w:eastAsia="Times New Roman" w:cstheme="minorHAnsi"/>
          <w:color w:val="auto"/>
          <w:szCs w:val="24"/>
          <w:lang w:eastAsia="en-US"/>
        </w:rPr>
        <w:t>num !</w:t>
      </w:r>
      <w:proofErr w:type="gramEnd"/>
      <w:r w:rsidRPr="00FC2DF4">
        <w:rPr>
          <w:rFonts w:eastAsia="Times New Roman" w:cstheme="minorHAnsi"/>
          <w:color w:val="auto"/>
          <w:szCs w:val="24"/>
          <w:lang w:eastAsia="en-US"/>
        </w:rPr>
        <w:t>= -1)</w:t>
      </w:r>
    </w:p>
    <w:p w14:paraId="32C3FF4A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{</w:t>
      </w:r>
    </w:p>
    <w:p w14:paraId="24258231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result = num % divisor;</w:t>
      </w:r>
    </w:p>
    <w:p w14:paraId="4E005024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if (result == 0)</w:t>
      </w:r>
    </w:p>
    <w:p w14:paraId="7D0F53B6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{</w:t>
      </w:r>
    </w:p>
    <w:p w14:paraId="500B56C4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num = -1;</w:t>
      </w:r>
    </w:p>
    <w:p w14:paraId="5E0C7B89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}</w:t>
      </w:r>
    </w:p>
    <w:p w14:paraId="1FEC2AE9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else</w:t>
      </w:r>
    </w:p>
    <w:p w14:paraId="4236F4F3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{</w:t>
      </w:r>
    </w:p>
    <w:p w14:paraId="515FF2FB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divisor = divisor - 1;</w:t>
      </w:r>
    </w:p>
    <w:p w14:paraId="68F965D1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lastRenderedPageBreak/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}</w:t>
      </w:r>
    </w:p>
    <w:p w14:paraId="42C3EC93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}</w:t>
      </w:r>
    </w:p>
    <w:p w14:paraId="7157A196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</w:p>
    <w:p w14:paraId="49DEDDB2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if (divisor == 1)</w:t>
      </w:r>
    </w:p>
    <w:p w14:paraId="05EBC637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{</w:t>
      </w:r>
    </w:p>
    <w:p w14:paraId="411FE992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flag = true;</w:t>
      </w:r>
    </w:p>
    <w:p w14:paraId="00506BB9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}</w:t>
      </w:r>
    </w:p>
    <w:p w14:paraId="284137FA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else</w:t>
      </w:r>
    </w:p>
    <w:p w14:paraId="690D4C42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{</w:t>
      </w:r>
    </w:p>
    <w:p w14:paraId="3E33716B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flag = false;</w:t>
      </w:r>
    </w:p>
    <w:p w14:paraId="5692EFDC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}</w:t>
      </w:r>
    </w:p>
    <w:p w14:paraId="5E08AA87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</w:p>
    <w:p w14:paraId="0D82F48F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if (flag == true)</w:t>
      </w:r>
    </w:p>
    <w:p w14:paraId="73ECBA8F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{</w:t>
      </w:r>
    </w:p>
    <w:p w14:paraId="5BBDEB05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return prime;</w:t>
      </w:r>
    </w:p>
    <w:p w14:paraId="1FEE0E63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}</w:t>
      </w:r>
    </w:p>
    <w:p w14:paraId="0AAAB134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else</w:t>
      </w:r>
    </w:p>
    <w:p w14:paraId="515CC512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return 0;</w:t>
      </w:r>
    </w:p>
    <w:p w14:paraId="6F0131AE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}</w:t>
      </w:r>
    </w:p>
    <w:p w14:paraId="1BDBE0DE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</w:p>
    <w:p w14:paraId="5D4E537A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return 0;</w:t>
      </w:r>
    </w:p>
    <w:p w14:paraId="20E55D51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>}</w:t>
      </w:r>
    </w:p>
    <w:p w14:paraId="1A39B8C8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</w:p>
    <w:p w14:paraId="337287A8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 xml:space="preserve">int </w:t>
      </w:r>
      <w:proofErr w:type="gramStart"/>
      <w:r w:rsidRPr="00FC2DF4">
        <w:rPr>
          <w:rFonts w:eastAsia="Times New Roman" w:cstheme="minorHAnsi"/>
          <w:color w:val="auto"/>
          <w:szCs w:val="24"/>
          <w:lang w:eastAsia="en-US"/>
        </w:rPr>
        <w:t>main(</w:t>
      </w:r>
      <w:proofErr w:type="gramEnd"/>
      <w:r w:rsidRPr="00FC2DF4">
        <w:rPr>
          <w:rFonts w:eastAsia="Times New Roman" w:cstheme="minorHAnsi"/>
          <w:color w:val="auto"/>
          <w:szCs w:val="24"/>
          <w:lang w:eastAsia="en-US"/>
        </w:rPr>
        <w:t>)</w:t>
      </w:r>
    </w:p>
    <w:p w14:paraId="4BCAF7F2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>{</w:t>
      </w:r>
    </w:p>
    <w:p w14:paraId="4496D66E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 xml:space="preserve">int num = 1; </w:t>
      </w:r>
    </w:p>
    <w:p w14:paraId="69AD19CB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int start = 2;</w:t>
      </w:r>
    </w:p>
    <w:p w14:paraId="30C366CD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int increment = 25000;</w:t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 xml:space="preserve">//variable for loop iteration </w:t>
      </w:r>
    </w:p>
    <w:p w14:paraId="534B8915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int rank = 1;</w:t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 xml:space="preserve">//rank of </w:t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procesess</w:t>
      </w:r>
      <w:proofErr w:type="spellEnd"/>
    </w:p>
    <w:p w14:paraId="13D6D6D4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int counter = 0;</w:t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//counter for total prime number</w:t>
      </w:r>
    </w:p>
    <w:p w14:paraId="33FC4195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</w:p>
    <w:p w14:paraId="6F6CBE4D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 xml:space="preserve">for (int </w:t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i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 xml:space="preserve"> = 1; </w:t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i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 xml:space="preserve"> &lt;= 2; ++</w:t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i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>)</w:t>
      </w:r>
    </w:p>
    <w:p w14:paraId="39CD939F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{</w:t>
      </w:r>
    </w:p>
    <w:p w14:paraId="1EA51A26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if (</w:t>
      </w:r>
      <w:proofErr w:type="gramStart"/>
      <w:r w:rsidRPr="00FC2DF4">
        <w:rPr>
          <w:rFonts w:eastAsia="Times New Roman" w:cstheme="minorHAnsi"/>
          <w:color w:val="auto"/>
          <w:szCs w:val="24"/>
          <w:lang w:eastAsia="en-US"/>
        </w:rPr>
        <w:t>fork(</w:t>
      </w:r>
      <w:proofErr w:type="gramEnd"/>
      <w:r w:rsidRPr="00FC2DF4">
        <w:rPr>
          <w:rFonts w:eastAsia="Times New Roman" w:cstheme="minorHAnsi"/>
          <w:color w:val="auto"/>
          <w:szCs w:val="24"/>
          <w:lang w:eastAsia="en-US"/>
        </w:rPr>
        <w:t>) == 0)</w:t>
      </w:r>
    </w:p>
    <w:p w14:paraId="3EE8E00C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{</w:t>
      </w:r>
    </w:p>
    <w:p w14:paraId="06E807B3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 xml:space="preserve">rank = rank + </w:t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i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>;</w:t>
      </w:r>
    </w:p>
    <w:p w14:paraId="0E7C219E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break;</w:t>
      </w:r>
    </w:p>
    <w:p w14:paraId="4B2257BB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}</w:t>
      </w:r>
    </w:p>
    <w:p w14:paraId="7F8C76A6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}</w:t>
      </w:r>
    </w:p>
    <w:p w14:paraId="4AB0B6B7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</w:p>
    <w:p w14:paraId="785E606C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 xml:space="preserve">for (int </w:t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i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 xml:space="preserve"> = 0; </w:t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i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 xml:space="preserve"> &lt;= rank; </w:t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i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>++)</w:t>
      </w:r>
    </w:p>
    <w:p w14:paraId="57A5F62F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{</w:t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</w:p>
    <w:p w14:paraId="14E25918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</w:p>
    <w:p w14:paraId="4A80B666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int prime = 0;</w:t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//counter for prime number in a process</w:t>
      </w:r>
    </w:p>
    <w:p w14:paraId="46E2483D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for (; num &lt; increment; num++)</w:t>
      </w:r>
    </w:p>
    <w:p w14:paraId="71FA1630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{</w:t>
      </w:r>
    </w:p>
    <w:p w14:paraId="22321AF6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if (</w:t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isPrime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>(num</w:t>
      </w:r>
      <w:proofErr w:type="gramStart"/>
      <w:r w:rsidRPr="00FC2DF4">
        <w:rPr>
          <w:rFonts w:eastAsia="Times New Roman" w:cstheme="minorHAnsi"/>
          <w:color w:val="auto"/>
          <w:szCs w:val="24"/>
          <w:lang w:eastAsia="en-US"/>
        </w:rPr>
        <w:t>) !</w:t>
      </w:r>
      <w:proofErr w:type="gramEnd"/>
      <w:r w:rsidRPr="00FC2DF4">
        <w:rPr>
          <w:rFonts w:eastAsia="Times New Roman" w:cstheme="minorHAnsi"/>
          <w:color w:val="auto"/>
          <w:szCs w:val="24"/>
          <w:lang w:eastAsia="en-US"/>
        </w:rPr>
        <w:t>= 0)</w:t>
      </w:r>
    </w:p>
    <w:p w14:paraId="77411C04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{</w:t>
      </w:r>
    </w:p>
    <w:p w14:paraId="17DCBEB1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counter++;</w:t>
      </w:r>
    </w:p>
    <w:p w14:paraId="0A8C3BE2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prime++;</w:t>
      </w:r>
    </w:p>
    <w:p w14:paraId="40E20DB1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}</w:t>
      </w:r>
    </w:p>
    <w:p w14:paraId="3B3408CE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}</w:t>
      </w:r>
    </w:p>
    <w:p w14:paraId="5642A7F1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lastRenderedPageBreak/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cout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 xml:space="preserve"> &lt;&lt; "Prime </w:t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numerbers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 xml:space="preserve"> found between " &lt;&lt; start &lt;&lt; " and " &lt;&lt; increment &lt;&lt; " are " &lt;&lt; prime &lt;&lt; </w:t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endl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>;</w:t>
      </w:r>
    </w:p>
    <w:p w14:paraId="5631B1F9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increment = increment + 25000;</w:t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//for increment of next 25000</w:t>
      </w:r>
    </w:p>
    <w:p w14:paraId="4B858D1A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  <w:t>start = start + num;</w:t>
      </w: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</w:p>
    <w:p w14:paraId="5D82EAA5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}</w:t>
      </w:r>
    </w:p>
    <w:p w14:paraId="0270B1BC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</w:p>
    <w:p w14:paraId="385F1B17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cout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>&lt;&lt;"Total Prime numbers found "&lt;&lt; counter &lt;&lt;</w:t>
      </w:r>
      <w:proofErr w:type="spellStart"/>
      <w:r w:rsidRPr="00FC2DF4">
        <w:rPr>
          <w:rFonts w:eastAsia="Times New Roman" w:cstheme="minorHAnsi"/>
          <w:color w:val="auto"/>
          <w:szCs w:val="24"/>
          <w:lang w:eastAsia="en-US"/>
        </w:rPr>
        <w:t>endl</w:t>
      </w:r>
      <w:proofErr w:type="spellEnd"/>
      <w:r w:rsidRPr="00FC2DF4">
        <w:rPr>
          <w:rFonts w:eastAsia="Times New Roman" w:cstheme="minorHAnsi"/>
          <w:color w:val="auto"/>
          <w:szCs w:val="24"/>
          <w:lang w:eastAsia="en-US"/>
        </w:rPr>
        <w:t>;</w:t>
      </w:r>
    </w:p>
    <w:p w14:paraId="339F1820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</w:p>
    <w:p w14:paraId="796D5B23" w14:textId="77777777" w:rsidR="00FC2DF4" w:rsidRPr="00FC2DF4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ab/>
        <w:t>return 0;</w:t>
      </w:r>
    </w:p>
    <w:p w14:paraId="38C109CA" w14:textId="734E53E9" w:rsidR="00EF003F" w:rsidRDefault="00FC2DF4" w:rsidP="00FC2DF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FC2DF4">
        <w:rPr>
          <w:rFonts w:eastAsia="Times New Roman" w:cstheme="minorHAnsi"/>
          <w:color w:val="auto"/>
          <w:szCs w:val="24"/>
          <w:lang w:eastAsia="en-US"/>
        </w:rPr>
        <w:t>}</w:t>
      </w:r>
    </w:p>
    <w:p w14:paraId="6791EAF1" w14:textId="77777777" w:rsidR="00FC2DF4" w:rsidRDefault="00FC2DF4" w:rsidP="00FC2DF4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</w:p>
    <w:p w14:paraId="09C57332" w14:textId="77777777" w:rsidR="00EF003F" w:rsidRDefault="00EF003F" w:rsidP="00EF003F">
      <w:pPr>
        <w:spacing w:line="240" w:lineRule="auto"/>
        <w:contextualSpacing w:val="0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  <w:r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  <w:t>Code Execution Screenshot</w:t>
      </w:r>
    </w:p>
    <w:p w14:paraId="6346B2F6" w14:textId="060FE84A" w:rsidR="00FC2DF4" w:rsidRDefault="00EE4D5C" w:rsidP="00EE4D5C">
      <w:pPr>
        <w:spacing w:line="240" w:lineRule="auto"/>
        <w:contextualSpacing w:val="0"/>
        <w:jc w:val="center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262140"/>
          <w:sz w:val="28"/>
          <w:szCs w:val="28"/>
          <w:shd w:val="clear" w:color="auto" w:fill="FFFFFF"/>
        </w:rPr>
        <w:drawing>
          <wp:inline distT="0" distB="0" distL="0" distR="0" wp14:anchorId="2B4F149C" wp14:editId="116A3E30">
            <wp:extent cx="6435969" cy="4182412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/>
                    <a:srcRect l="6770" t="24224" r="52513" b="24972"/>
                    <a:stretch/>
                  </pic:blipFill>
                  <pic:spPr bwMode="auto">
                    <a:xfrm>
                      <a:off x="0" y="0"/>
                      <a:ext cx="6447793" cy="419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DA618" w14:textId="512A172D" w:rsidR="00EE4D5C" w:rsidRPr="001D3445" w:rsidRDefault="00EE4D5C" w:rsidP="00EE4D5C">
      <w:pPr>
        <w:spacing w:line="240" w:lineRule="auto"/>
        <w:ind w:firstLine="720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>
        <w:rPr>
          <w:rFonts w:eastAsia="Times New Roman" w:cstheme="minorHAnsi"/>
          <w:color w:val="auto"/>
          <w:szCs w:val="24"/>
          <w:lang w:eastAsia="en-US"/>
        </w:rPr>
        <w:t xml:space="preserve">According to internet there are </w:t>
      </w:r>
      <w:r w:rsidR="0081163F">
        <w:rPr>
          <w:rFonts w:eastAsia="Times New Roman" w:cstheme="minorHAnsi"/>
          <w:color w:val="auto"/>
          <w:szCs w:val="24"/>
          <w:lang w:eastAsia="en-US"/>
        </w:rPr>
        <w:t xml:space="preserve">9593 prime numbers between 1 to 100001 so the answer is correct that </w:t>
      </w:r>
      <w:r w:rsidR="00E86EA7">
        <w:rPr>
          <w:rFonts w:eastAsia="Times New Roman" w:cstheme="minorHAnsi"/>
          <w:color w:val="auto"/>
          <w:szCs w:val="24"/>
          <w:lang w:eastAsia="en-US"/>
        </w:rPr>
        <w:t xml:space="preserve">the prime number between </w:t>
      </w:r>
      <w:r w:rsidR="004A0882">
        <w:rPr>
          <w:rFonts w:eastAsia="Times New Roman" w:cstheme="minorHAnsi"/>
          <w:color w:val="auto"/>
          <w:szCs w:val="24"/>
          <w:lang w:eastAsia="en-US"/>
        </w:rPr>
        <w:t>2 to 100001 is 95</w:t>
      </w:r>
      <w:r w:rsidR="00BB593A">
        <w:rPr>
          <w:rFonts w:eastAsia="Times New Roman" w:cstheme="minorHAnsi"/>
          <w:color w:val="auto"/>
          <w:szCs w:val="24"/>
          <w:lang w:eastAsia="en-US"/>
        </w:rPr>
        <w:t>92</w:t>
      </w:r>
      <w:r w:rsidR="007E356F">
        <w:rPr>
          <w:rFonts w:eastAsia="Times New Roman" w:cstheme="minorHAnsi"/>
          <w:color w:val="auto"/>
          <w:szCs w:val="24"/>
          <w:lang w:eastAsia="en-US"/>
        </w:rPr>
        <w:t xml:space="preserve"> </w:t>
      </w:r>
      <w:r w:rsidR="00BB593A">
        <w:rPr>
          <w:rFonts w:eastAsia="Times New Roman" w:cstheme="minorHAnsi"/>
          <w:color w:val="auto"/>
          <w:szCs w:val="24"/>
          <w:lang w:eastAsia="en-US"/>
        </w:rPr>
        <w:t>(Excluding 1)</w:t>
      </w:r>
      <w:r w:rsidR="00CF5CEC">
        <w:rPr>
          <w:rFonts w:eastAsia="Times New Roman" w:cstheme="minorHAnsi"/>
          <w:color w:val="auto"/>
          <w:szCs w:val="24"/>
          <w:lang w:eastAsia="en-US"/>
        </w:rPr>
        <w:t>.</w:t>
      </w:r>
    </w:p>
    <w:p w14:paraId="5E2B6B21" w14:textId="79B3AF55" w:rsidR="00EE4D5C" w:rsidRDefault="00EE4D5C" w:rsidP="00EE4D5C">
      <w:pPr>
        <w:spacing w:line="240" w:lineRule="auto"/>
        <w:contextualSpacing w:val="0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</w:p>
    <w:p w14:paraId="2B522796" w14:textId="77777777" w:rsidR="00EF003F" w:rsidRDefault="00EF003F" w:rsidP="00291B67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</w:p>
    <w:p w14:paraId="67A72413" w14:textId="2D3561EB" w:rsidR="00EF003F" w:rsidRPr="00037DED" w:rsidRDefault="00EF003F" w:rsidP="00EF003F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36"/>
          <w:szCs w:val="36"/>
          <w:u w:val="single"/>
          <w:shd w:val="clear" w:color="auto" w:fill="FFFFFF"/>
          <w:lang w:eastAsia="en-US"/>
        </w:rPr>
        <w:t xml:space="preserve">Task </w:t>
      </w:r>
      <w:r w:rsidR="00A14129">
        <w:rPr>
          <w:rFonts w:ascii="Century Gothic" w:eastAsia="Times New Roman" w:hAnsi="Century Gothic" w:cs="Times New Roman"/>
          <w:b/>
          <w:bCs/>
          <w:color w:val="262140"/>
          <w:sz w:val="36"/>
          <w:szCs w:val="36"/>
          <w:u w:val="single"/>
          <w:shd w:val="clear" w:color="auto" w:fill="FFFFFF"/>
          <w:lang w:eastAsia="en-US"/>
        </w:rPr>
        <w:t>5</w:t>
      </w:r>
    </w:p>
    <w:p w14:paraId="121FD26F" w14:textId="77777777" w:rsidR="00EF003F" w:rsidRPr="00037DED" w:rsidRDefault="00EF003F" w:rsidP="00EF003F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53207DEE" w14:textId="2527C538" w:rsidR="00E737B3" w:rsidRDefault="00EF003F" w:rsidP="00291B67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Description</w:t>
      </w:r>
    </w:p>
    <w:p w14:paraId="0D338985" w14:textId="66C67B97" w:rsidR="00E737B3" w:rsidRPr="001D3445" w:rsidRDefault="00E737B3" w:rsidP="00E737B3">
      <w:pPr>
        <w:spacing w:line="240" w:lineRule="auto"/>
        <w:ind w:firstLine="720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1D3445">
        <w:rPr>
          <w:rFonts w:eastAsia="Times New Roman" w:cstheme="minorHAnsi"/>
          <w:color w:val="auto"/>
          <w:szCs w:val="24"/>
          <w:lang w:eastAsia="en-US"/>
        </w:rPr>
        <w:t>Write a C/C++ Program to create a great grandchild of a process i.e.,</w:t>
      </w:r>
    </w:p>
    <w:p w14:paraId="0D2F6DFD" w14:textId="77777777" w:rsidR="00E737B3" w:rsidRPr="001D3445" w:rsidRDefault="00E737B3" w:rsidP="00E737B3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1D3445">
        <w:rPr>
          <w:rFonts w:eastAsia="Times New Roman" w:cstheme="minorHAnsi"/>
          <w:color w:val="auto"/>
          <w:szCs w:val="24"/>
          <w:lang w:eastAsia="en-US"/>
        </w:rPr>
        <w:t>Parent-&gt; Child -&gt; Child -&gt; Child,</w:t>
      </w:r>
    </w:p>
    <w:p w14:paraId="6F9B3F00" w14:textId="77777777" w:rsidR="00E737B3" w:rsidRPr="001D3445" w:rsidRDefault="00E737B3" w:rsidP="00E737B3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1D3445">
        <w:rPr>
          <w:rFonts w:eastAsia="Times New Roman" w:cstheme="minorHAnsi"/>
          <w:color w:val="auto"/>
          <w:szCs w:val="24"/>
          <w:lang w:eastAsia="en-US"/>
        </w:rPr>
        <w:t>Do incorporate checks to ensure that no extra siblings</w:t>
      </w:r>
    </w:p>
    <w:p w14:paraId="30970BF6" w14:textId="31CCD6C4" w:rsidR="00E737B3" w:rsidRDefault="00E737B3" w:rsidP="00E737B3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1D3445">
        <w:rPr>
          <w:rFonts w:eastAsia="Times New Roman" w:cstheme="minorHAnsi"/>
          <w:color w:val="auto"/>
          <w:szCs w:val="24"/>
          <w:lang w:eastAsia="en-US"/>
        </w:rPr>
        <w:t>are created</w:t>
      </w:r>
      <w:r w:rsidRPr="00E737B3">
        <w:rPr>
          <w:rFonts w:ascii="Times New Roman" w:eastAsia="Times New Roman" w:hAnsi="Times New Roman" w:cs="Times New Roman"/>
          <w:color w:val="auto"/>
          <w:szCs w:val="24"/>
          <w:lang w:eastAsia="en-US"/>
        </w:rPr>
        <w:t>.</w:t>
      </w:r>
    </w:p>
    <w:p w14:paraId="6F21526F" w14:textId="77777777" w:rsidR="00A14129" w:rsidRDefault="00A14129" w:rsidP="00E737B3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6AF3E0A4" w14:textId="77777777" w:rsidR="00A14129" w:rsidRPr="00037DED" w:rsidRDefault="00A14129" w:rsidP="00A14129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32"/>
          <w:szCs w:val="32"/>
          <w:shd w:val="clear" w:color="auto" w:fill="FFFFFF"/>
          <w:lang w:eastAsia="en-US"/>
        </w:rPr>
        <w:t>Solution</w:t>
      </w:r>
    </w:p>
    <w:p w14:paraId="28FDE206" w14:textId="77777777" w:rsidR="00A14129" w:rsidRPr="00037DED" w:rsidRDefault="00A14129" w:rsidP="00A14129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5126053C" w14:textId="483558AE" w:rsidR="00D64D1B" w:rsidRDefault="00A14129" w:rsidP="00A14129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lastRenderedPageBreak/>
        <w:t>Cod</w:t>
      </w:r>
      <w:r w:rsidR="00D64D1B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e</w:t>
      </w:r>
    </w:p>
    <w:p w14:paraId="78098609" w14:textId="77777777" w:rsidR="00D64D1B" w:rsidRDefault="00D64D1B" w:rsidP="00A14129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</w:p>
    <w:p w14:paraId="069AD46A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>#include &lt;iostream&gt;</w:t>
      </w:r>
    </w:p>
    <w:p w14:paraId="7CD39E54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>#include &lt;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unistd.h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&gt;</w:t>
      </w:r>
    </w:p>
    <w:p w14:paraId="5D6DEE37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>using namespace std;</w:t>
      </w:r>
    </w:p>
    <w:p w14:paraId="5D588B92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</w:p>
    <w:p w14:paraId="28EF46D8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int </w:t>
      </w:r>
      <w:proofErr w:type="gramStart"/>
      <w:r w:rsidRPr="00097067">
        <w:rPr>
          <w:rFonts w:eastAsia="Times New Roman" w:cstheme="minorHAnsi"/>
          <w:color w:val="auto"/>
          <w:szCs w:val="24"/>
          <w:lang w:eastAsia="en-US"/>
        </w:rPr>
        <w:t>main(</w:t>
      </w:r>
      <w:proofErr w:type="gramEnd"/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) </w:t>
      </w:r>
    </w:p>
    <w:p w14:paraId="7E7D8809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>{</w:t>
      </w:r>
    </w:p>
    <w:p w14:paraId="30D8AA9F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cout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&lt;&lt;"Parent PID "&lt;&lt;</w:t>
      </w:r>
      <w:proofErr w:type="spellStart"/>
      <w:proofErr w:type="gramStart"/>
      <w:r w:rsidRPr="00097067">
        <w:rPr>
          <w:rFonts w:eastAsia="Times New Roman" w:cstheme="minorHAnsi"/>
          <w:color w:val="auto"/>
          <w:szCs w:val="24"/>
          <w:lang w:eastAsia="en-US"/>
        </w:rPr>
        <w:t>getpid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(</w:t>
      </w:r>
      <w:proofErr w:type="gramEnd"/>
      <w:r w:rsidRPr="00097067">
        <w:rPr>
          <w:rFonts w:eastAsia="Times New Roman" w:cstheme="minorHAnsi"/>
          <w:color w:val="auto"/>
          <w:szCs w:val="24"/>
          <w:lang w:eastAsia="en-US"/>
        </w:rPr>
        <w:t>)&lt;&lt;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endl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;</w:t>
      </w:r>
    </w:p>
    <w:p w14:paraId="0316583A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pid_t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pid1, pid2, pid3;</w:t>
      </w:r>
    </w:p>
    <w:p w14:paraId="0B4360F8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</w:p>
    <w:p w14:paraId="32EBD0E8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pid1 = </w:t>
      </w:r>
      <w:proofErr w:type="gramStart"/>
      <w:r w:rsidRPr="00097067">
        <w:rPr>
          <w:rFonts w:eastAsia="Times New Roman" w:cstheme="minorHAnsi"/>
          <w:color w:val="auto"/>
          <w:szCs w:val="24"/>
          <w:lang w:eastAsia="en-US"/>
        </w:rPr>
        <w:t>fork(</w:t>
      </w:r>
      <w:proofErr w:type="gramEnd"/>
      <w:r w:rsidRPr="00097067">
        <w:rPr>
          <w:rFonts w:eastAsia="Times New Roman" w:cstheme="minorHAnsi"/>
          <w:color w:val="auto"/>
          <w:szCs w:val="24"/>
          <w:lang w:eastAsia="en-US"/>
        </w:rPr>
        <w:t>);</w:t>
      </w:r>
    </w:p>
    <w:p w14:paraId="1BBA1157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if (pid1 &lt; 0) </w:t>
      </w:r>
    </w:p>
    <w:p w14:paraId="4C38029F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{</w:t>
      </w:r>
    </w:p>
    <w:p w14:paraId="1BC95EF3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cout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&lt;&lt; "Process creating unsuccessful" &lt;&lt; 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endl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;</w:t>
      </w:r>
    </w:p>
    <w:p w14:paraId="174C4F85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} </w:t>
      </w:r>
    </w:p>
    <w:p w14:paraId="6593607B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else if (pid1 == 0) </w:t>
      </w:r>
    </w:p>
    <w:p w14:paraId="61E92D3E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{</w:t>
      </w:r>
    </w:p>
    <w:p w14:paraId="49798634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cout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&lt;&lt;"Child PID "&lt;&lt;</w:t>
      </w:r>
      <w:proofErr w:type="spellStart"/>
      <w:proofErr w:type="gramStart"/>
      <w:r w:rsidRPr="00097067">
        <w:rPr>
          <w:rFonts w:eastAsia="Times New Roman" w:cstheme="minorHAnsi"/>
          <w:color w:val="auto"/>
          <w:szCs w:val="24"/>
          <w:lang w:eastAsia="en-US"/>
        </w:rPr>
        <w:t>getpid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(</w:t>
      </w:r>
      <w:proofErr w:type="gramEnd"/>
      <w:r w:rsidRPr="00097067">
        <w:rPr>
          <w:rFonts w:eastAsia="Times New Roman" w:cstheme="minorHAnsi"/>
          <w:color w:val="auto"/>
          <w:szCs w:val="24"/>
          <w:lang w:eastAsia="en-US"/>
        </w:rPr>
        <w:t>)&lt;&lt;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endl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;</w:t>
      </w:r>
    </w:p>
    <w:p w14:paraId="561E5B32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cout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&lt;&lt;"Child parent's PID "&lt;&lt;</w:t>
      </w:r>
      <w:proofErr w:type="spellStart"/>
      <w:proofErr w:type="gramStart"/>
      <w:r w:rsidRPr="00097067">
        <w:rPr>
          <w:rFonts w:eastAsia="Times New Roman" w:cstheme="minorHAnsi"/>
          <w:color w:val="auto"/>
          <w:szCs w:val="24"/>
          <w:lang w:eastAsia="en-US"/>
        </w:rPr>
        <w:t>getppid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(</w:t>
      </w:r>
      <w:proofErr w:type="gramEnd"/>
      <w:r w:rsidRPr="00097067">
        <w:rPr>
          <w:rFonts w:eastAsia="Times New Roman" w:cstheme="minorHAnsi"/>
          <w:color w:val="auto"/>
          <w:szCs w:val="24"/>
          <w:lang w:eastAsia="en-US"/>
        </w:rPr>
        <w:t>)&lt;&lt;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endl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;</w:t>
      </w:r>
    </w:p>
    <w:p w14:paraId="659D72FD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pid2 = </w:t>
      </w:r>
      <w:proofErr w:type="gramStart"/>
      <w:r w:rsidRPr="00097067">
        <w:rPr>
          <w:rFonts w:eastAsia="Times New Roman" w:cstheme="minorHAnsi"/>
          <w:color w:val="auto"/>
          <w:szCs w:val="24"/>
          <w:lang w:eastAsia="en-US"/>
        </w:rPr>
        <w:t>fork(</w:t>
      </w:r>
      <w:proofErr w:type="gramEnd"/>
      <w:r w:rsidRPr="00097067">
        <w:rPr>
          <w:rFonts w:eastAsia="Times New Roman" w:cstheme="minorHAnsi"/>
          <w:color w:val="auto"/>
          <w:szCs w:val="24"/>
          <w:lang w:eastAsia="en-US"/>
        </w:rPr>
        <w:t>);</w:t>
      </w:r>
    </w:p>
    <w:p w14:paraId="64514E57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if (pid2 &lt; 0) </w:t>
      </w:r>
    </w:p>
    <w:p w14:paraId="1E37582B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{</w:t>
      </w:r>
    </w:p>
    <w:p w14:paraId="4C3E2710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   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cout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&lt;&lt; "Process creating unsuccessful" &lt;&lt; 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endl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;</w:t>
      </w:r>
    </w:p>
    <w:p w14:paraId="076D688F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} </w:t>
      </w:r>
    </w:p>
    <w:p w14:paraId="0B50DDF7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else if (pid2 == 0) </w:t>
      </w:r>
    </w:p>
    <w:p w14:paraId="3860000F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{</w:t>
      </w:r>
    </w:p>
    <w:p w14:paraId="55EF032F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   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cout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&lt;&lt;"Grand Child PID "&lt;&lt;</w:t>
      </w:r>
      <w:proofErr w:type="spellStart"/>
      <w:proofErr w:type="gramStart"/>
      <w:r w:rsidRPr="00097067">
        <w:rPr>
          <w:rFonts w:eastAsia="Times New Roman" w:cstheme="minorHAnsi"/>
          <w:color w:val="auto"/>
          <w:szCs w:val="24"/>
          <w:lang w:eastAsia="en-US"/>
        </w:rPr>
        <w:t>getpid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(</w:t>
      </w:r>
      <w:proofErr w:type="gramEnd"/>
      <w:r w:rsidRPr="00097067">
        <w:rPr>
          <w:rFonts w:eastAsia="Times New Roman" w:cstheme="minorHAnsi"/>
          <w:color w:val="auto"/>
          <w:szCs w:val="24"/>
          <w:lang w:eastAsia="en-US"/>
        </w:rPr>
        <w:t>)&lt;&lt;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endl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;</w:t>
      </w:r>
    </w:p>
    <w:p w14:paraId="4D5A03B5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   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cout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&lt;&lt;"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Grand child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parent's PID "&lt;&lt;</w:t>
      </w:r>
      <w:proofErr w:type="spellStart"/>
      <w:proofErr w:type="gramStart"/>
      <w:r w:rsidRPr="00097067">
        <w:rPr>
          <w:rFonts w:eastAsia="Times New Roman" w:cstheme="minorHAnsi"/>
          <w:color w:val="auto"/>
          <w:szCs w:val="24"/>
          <w:lang w:eastAsia="en-US"/>
        </w:rPr>
        <w:t>getppid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(</w:t>
      </w:r>
      <w:proofErr w:type="gramEnd"/>
      <w:r w:rsidRPr="00097067">
        <w:rPr>
          <w:rFonts w:eastAsia="Times New Roman" w:cstheme="minorHAnsi"/>
          <w:color w:val="auto"/>
          <w:szCs w:val="24"/>
          <w:lang w:eastAsia="en-US"/>
        </w:rPr>
        <w:t>)&lt;&lt;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endl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;</w:t>
      </w:r>
    </w:p>
    <w:p w14:paraId="114D043C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   pid3 = </w:t>
      </w:r>
      <w:proofErr w:type="gramStart"/>
      <w:r w:rsidRPr="00097067">
        <w:rPr>
          <w:rFonts w:eastAsia="Times New Roman" w:cstheme="minorHAnsi"/>
          <w:color w:val="auto"/>
          <w:szCs w:val="24"/>
          <w:lang w:eastAsia="en-US"/>
        </w:rPr>
        <w:t>fork(</w:t>
      </w:r>
      <w:proofErr w:type="gramEnd"/>
      <w:r w:rsidRPr="00097067">
        <w:rPr>
          <w:rFonts w:eastAsia="Times New Roman" w:cstheme="minorHAnsi"/>
          <w:color w:val="auto"/>
          <w:szCs w:val="24"/>
          <w:lang w:eastAsia="en-US"/>
        </w:rPr>
        <w:t>);</w:t>
      </w:r>
    </w:p>
    <w:p w14:paraId="52A81E3B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   if (pid3 == 0) </w:t>
      </w:r>
    </w:p>
    <w:p w14:paraId="169C8C43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   {</w:t>
      </w:r>
    </w:p>
    <w:p w14:paraId="0EBD9D1E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   </w:t>
      </w:r>
      <w:r w:rsidRPr="00097067">
        <w:rPr>
          <w:rFonts w:eastAsia="Times New Roman" w:cstheme="minorHAnsi"/>
          <w:color w:val="auto"/>
          <w:szCs w:val="24"/>
          <w:lang w:eastAsia="en-US"/>
        </w:rPr>
        <w:tab/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cout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&lt;&lt; "Great grandchild process." &lt;&lt; 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endl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;</w:t>
      </w:r>
    </w:p>
    <w:p w14:paraId="1B4132E9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ab/>
      </w:r>
      <w:r w:rsidRPr="00097067">
        <w:rPr>
          <w:rFonts w:eastAsia="Times New Roman" w:cstheme="minorHAnsi"/>
          <w:color w:val="auto"/>
          <w:szCs w:val="24"/>
          <w:lang w:eastAsia="en-US"/>
        </w:rPr>
        <w:tab/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cout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&lt;&lt;"Great Grandchild PID "&lt;&lt;</w:t>
      </w:r>
      <w:proofErr w:type="spellStart"/>
      <w:proofErr w:type="gramStart"/>
      <w:r w:rsidRPr="00097067">
        <w:rPr>
          <w:rFonts w:eastAsia="Times New Roman" w:cstheme="minorHAnsi"/>
          <w:color w:val="auto"/>
          <w:szCs w:val="24"/>
          <w:lang w:eastAsia="en-US"/>
        </w:rPr>
        <w:t>getpid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>(</w:t>
      </w:r>
      <w:proofErr w:type="gramEnd"/>
      <w:r w:rsidRPr="00097067">
        <w:rPr>
          <w:rFonts w:eastAsia="Times New Roman" w:cstheme="minorHAnsi"/>
          <w:color w:val="auto"/>
          <w:szCs w:val="24"/>
          <w:lang w:eastAsia="en-US"/>
        </w:rPr>
        <w:t>)&lt;&lt;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endl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;            </w:t>
      </w:r>
    </w:p>
    <w:p w14:paraId="2F4AD229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   } </w:t>
      </w:r>
    </w:p>
    <w:p w14:paraId="646D4D9A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   else if (pid3 &lt; 0) </w:t>
      </w:r>
    </w:p>
    <w:p w14:paraId="5046FD90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   {</w:t>
      </w:r>
    </w:p>
    <w:p w14:paraId="4E7A5760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       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cout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&lt;&lt; "Process creating unsuccessful" &lt;&lt; </w:t>
      </w:r>
      <w:proofErr w:type="spellStart"/>
      <w:r w:rsidRPr="00097067">
        <w:rPr>
          <w:rFonts w:eastAsia="Times New Roman" w:cstheme="minorHAnsi"/>
          <w:color w:val="auto"/>
          <w:szCs w:val="24"/>
          <w:lang w:eastAsia="en-US"/>
        </w:rPr>
        <w:t>endl</w:t>
      </w:r>
      <w:proofErr w:type="spellEnd"/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;   </w:t>
      </w:r>
    </w:p>
    <w:p w14:paraId="4676E474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   } </w:t>
      </w:r>
    </w:p>
    <w:p w14:paraId="5A27032A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}</w:t>
      </w:r>
    </w:p>
    <w:p w14:paraId="25B157F9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}</w:t>
      </w:r>
    </w:p>
    <w:p w14:paraId="1F88ACA6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        </w:t>
      </w:r>
    </w:p>
    <w:p w14:paraId="595410D4" w14:textId="77777777" w:rsidR="00E57B94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 xml:space="preserve">    return 0;</w:t>
      </w:r>
    </w:p>
    <w:p w14:paraId="78F64F84" w14:textId="09167B85" w:rsidR="00D64D1B" w:rsidRPr="00097067" w:rsidRDefault="00E57B94" w:rsidP="00E57B94">
      <w:pPr>
        <w:spacing w:line="240" w:lineRule="auto"/>
        <w:contextualSpacing w:val="0"/>
        <w:rPr>
          <w:rFonts w:eastAsia="Times New Roman" w:cstheme="minorHAnsi"/>
          <w:color w:val="auto"/>
          <w:szCs w:val="24"/>
          <w:lang w:eastAsia="en-US"/>
        </w:rPr>
      </w:pPr>
      <w:r w:rsidRPr="00097067">
        <w:rPr>
          <w:rFonts w:eastAsia="Times New Roman" w:cstheme="minorHAnsi"/>
          <w:color w:val="auto"/>
          <w:szCs w:val="24"/>
          <w:lang w:eastAsia="en-US"/>
        </w:rPr>
        <w:t>}</w:t>
      </w:r>
    </w:p>
    <w:p w14:paraId="52A75B0F" w14:textId="77777777" w:rsidR="00ED3E09" w:rsidRDefault="00ED3E09" w:rsidP="00E57B94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1B149223" w14:textId="77777777" w:rsidR="00ED3E09" w:rsidRDefault="00ED3E09" w:rsidP="00ED3E09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Code</w:t>
      </w:r>
      <w:r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 xml:space="preserve"> Explanation </w:t>
      </w:r>
    </w:p>
    <w:p w14:paraId="7F36FA50" w14:textId="77777777" w:rsidR="00ED3E09" w:rsidRPr="00794326" w:rsidRDefault="00ED3E09" w:rsidP="00ED3E09">
      <w:pPr>
        <w:spacing w:before="263" w:line="266" w:lineRule="auto"/>
        <w:ind w:left="720" w:right="751"/>
        <w:rPr>
          <w:rFonts w:eastAsia="Times New Roman" w:cstheme="minorHAnsi"/>
          <w:color w:val="auto"/>
          <w:szCs w:val="24"/>
        </w:rPr>
      </w:pPr>
    </w:p>
    <w:p w14:paraId="3EF45824" w14:textId="77777777" w:rsidR="001D3445" w:rsidRDefault="008E45E5" w:rsidP="00B6611B">
      <w:pPr>
        <w:spacing w:line="240" w:lineRule="auto"/>
        <w:ind w:firstLine="720"/>
        <w:contextualSpacing w:val="0"/>
        <w:rPr>
          <w:rFonts w:eastAsia="Times New Roman" w:cstheme="minorHAnsi"/>
          <w:color w:val="auto"/>
          <w:szCs w:val="24"/>
        </w:rPr>
      </w:pPr>
      <w:r>
        <w:rPr>
          <w:rFonts w:eastAsia="Times New Roman" w:cstheme="minorHAnsi"/>
          <w:color w:val="auto"/>
          <w:szCs w:val="24"/>
        </w:rPr>
        <w:t xml:space="preserve">Nested if-if else statement is used to create Great </w:t>
      </w:r>
      <w:proofErr w:type="spellStart"/>
      <w:r>
        <w:rPr>
          <w:rFonts w:eastAsia="Times New Roman" w:cstheme="minorHAnsi"/>
          <w:color w:val="auto"/>
          <w:szCs w:val="24"/>
        </w:rPr>
        <w:t>grand child</w:t>
      </w:r>
      <w:proofErr w:type="spellEnd"/>
      <w:r>
        <w:rPr>
          <w:rFonts w:eastAsia="Times New Roman" w:cstheme="minorHAnsi"/>
          <w:color w:val="auto"/>
          <w:szCs w:val="24"/>
        </w:rPr>
        <w:t xml:space="preserve"> which has no si</w:t>
      </w:r>
      <w:r w:rsidR="002804B8">
        <w:rPr>
          <w:rFonts w:eastAsia="Times New Roman" w:cstheme="minorHAnsi"/>
          <w:color w:val="auto"/>
          <w:szCs w:val="24"/>
        </w:rPr>
        <w:t xml:space="preserve">blings. Every process ID is shown with the process so it is easy to demonstrate </w:t>
      </w:r>
      <w:r w:rsidR="001D3445">
        <w:rPr>
          <w:rFonts w:eastAsia="Times New Roman" w:cstheme="minorHAnsi"/>
          <w:color w:val="auto"/>
          <w:szCs w:val="24"/>
        </w:rPr>
        <w:t xml:space="preserve">the Child process chain </w:t>
      </w:r>
    </w:p>
    <w:p w14:paraId="17C11407" w14:textId="20852AAB" w:rsidR="001D3445" w:rsidRPr="00E737B3" w:rsidRDefault="001D3445" w:rsidP="001D3445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E737B3">
        <w:rPr>
          <w:rFonts w:ascii="Times New Roman" w:eastAsia="Times New Roman" w:hAnsi="Times New Roman" w:cs="Times New Roman"/>
          <w:color w:val="auto"/>
          <w:szCs w:val="24"/>
          <w:lang w:eastAsia="en-US"/>
        </w:rPr>
        <w:t>Parent-&gt; Child -&gt; Child -&gt; Child</w:t>
      </w:r>
      <w:r>
        <w:rPr>
          <w:rFonts w:ascii="Times New Roman" w:eastAsia="Times New Roman" w:hAnsi="Times New Roman" w:cs="Times New Roman"/>
          <w:color w:val="auto"/>
          <w:szCs w:val="24"/>
          <w:lang w:eastAsia="en-US"/>
        </w:rPr>
        <w:t>.</w:t>
      </w:r>
    </w:p>
    <w:p w14:paraId="28DF6528" w14:textId="652A1001" w:rsidR="00ED3E09" w:rsidRDefault="00ED3E09" w:rsidP="00ED3E09">
      <w:pPr>
        <w:spacing w:before="263" w:line="266" w:lineRule="auto"/>
        <w:ind w:right="751" w:firstLine="720"/>
        <w:rPr>
          <w:rFonts w:eastAsia="Times New Roman" w:cstheme="minorHAnsi"/>
          <w:color w:val="auto"/>
          <w:szCs w:val="24"/>
        </w:rPr>
      </w:pPr>
    </w:p>
    <w:p w14:paraId="062A2D32" w14:textId="77777777" w:rsidR="00ED3E09" w:rsidRDefault="00ED3E09" w:rsidP="00E57B94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16D33974" w14:textId="77777777" w:rsidR="00E57B94" w:rsidRPr="00D64D1B" w:rsidRDefault="00E57B94" w:rsidP="00E57B94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</w:p>
    <w:p w14:paraId="2655D23C" w14:textId="0B9C1A83" w:rsidR="00A14129" w:rsidRDefault="00A14129" w:rsidP="00A14129">
      <w:pPr>
        <w:spacing w:line="240" w:lineRule="auto"/>
        <w:contextualSpacing w:val="0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  <w:r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  <w:t>Code Execution Screenshot</w:t>
      </w:r>
    </w:p>
    <w:p w14:paraId="5397F8FA" w14:textId="54AABF8B" w:rsidR="00E57B94" w:rsidRDefault="00E57B94" w:rsidP="00ED3E09">
      <w:pPr>
        <w:spacing w:line="240" w:lineRule="auto"/>
        <w:contextualSpacing w:val="0"/>
        <w:jc w:val="center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262140"/>
          <w:sz w:val="28"/>
          <w:szCs w:val="28"/>
          <w:shd w:val="clear" w:color="auto" w:fill="FFFFFF"/>
        </w:rPr>
        <w:drawing>
          <wp:inline distT="0" distB="0" distL="0" distR="0" wp14:anchorId="35831814" wp14:editId="6DB33042">
            <wp:extent cx="6541477" cy="420216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/>
                    <a:srcRect l="43804" t="32301" r="14051" b="15717"/>
                    <a:stretch/>
                  </pic:blipFill>
                  <pic:spPr bwMode="auto">
                    <a:xfrm>
                      <a:off x="0" y="0"/>
                      <a:ext cx="6563319" cy="421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956AC" w14:textId="77777777" w:rsidR="00A14129" w:rsidRDefault="00A14129" w:rsidP="00A14129">
      <w:pPr>
        <w:spacing w:line="240" w:lineRule="auto"/>
        <w:contextualSpacing w:val="0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</w:p>
    <w:p w14:paraId="42995E82" w14:textId="5FDD15BC" w:rsidR="00A14129" w:rsidRPr="00037DED" w:rsidRDefault="00A14129" w:rsidP="00A14129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36"/>
          <w:szCs w:val="36"/>
          <w:u w:val="single"/>
          <w:shd w:val="clear" w:color="auto" w:fill="FFFFFF"/>
          <w:lang w:eastAsia="en-US"/>
        </w:rPr>
        <w:t xml:space="preserve">Task </w:t>
      </w:r>
      <w:r>
        <w:rPr>
          <w:rFonts w:ascii="Century Gothic" w:eastAsia="Times New Roman" w:hAnsi="Century Gothic" w:cs="Times New Roman"/>
          <w:b/>
          <w:bCs/>
          <w:color w:val="262140"/>
          <w:sz w:val="36"/>
          <w:szCs w:val="36"/>
          <w:u w:val="single"/>
          <w:shd w:val="clear" w:color="auto" w:fill="FFFFFF"/>
          <w:lang w:eastAsia="en-US"/>
        </w:rPr>
        <w:t>6</w:t>
      </w:r>
    </w:p>
    <w:p w14:paraId="10CB827D" w14:textId="77777777" w:rsidR="00A14129" w:rsidRPr="00037DED" w:rsidRDefault="00A14129" w:rsidP="00A14129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6A59A00B" w14:textId="77777777" w:rsidR="00A14129" w:rsidRDefault="00A14129" w:rsidP="00A14129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Description</w:t>
      </w:r>
    </w:p>
    <w:p w14:paraId="388B2C33" w14:textId="623DB846" w:rsidR="00A14129" w:rsidRDefault="000D6E73" w:rsidP="000D6E73">
      <w:pPr>
        <w:spacing w:line="240" w:lineRule="auto"/>
        <w:ind w:firstLine="720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D6E73">
        <w:rPr>
          <w:rFonts w:ascii="Times New Roman" w:eastAsia="Times New Roman" w:hAnsi="Times New Roman" w:cs="Times New Roman"/>
          <w:color w:val="auto"/>
          <w:szCs w:val="24"/>
          <w:lang w:eastAsia="en-US"/>
        </w:rPr>
        <w:t>To load an executable program in a child processes exec system call.</w:t>
      </w:r>
    </w:p>
    <w:p w14:paraId="3DCDEB59" w14:textId="77777777" w:rsidR="000D6E73" w:rsidRDefault="000D6E73" w:rsidP="000D6E73">
      <w:pPr>
        <w:spacing w:line="240" w:lineRule="auto"/>
        <w:ind w:firstLine="720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7A676575" w14:textId="385962DD" w:rsidR="000D6E73" w:rsidRDefault="000D6E73" w:rsidP="000D6E73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  <w:r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Algorithm</w:t>
      </w:r>
    </w:p>
    <w:p w14:paraId="2DAB2F99" w14:textId="77777777" w:rsidR="00EA442D" w:rsidRPr="00EA442D" w:rsidRDefault="00EA442D" w:rsidP="00EA442D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1. Firstly create a text file named data.txt in which write “My name is _________ (YOUR</w:t>
      </w:r>
    </w:p>
    <w:p w14:paraId="1B4DD840" w14:textId="208BDCEB" w:rsidR="00EA442D" w:rsidRPr="00EA442D" w:rsidRDefault="00EA442D" w:rsidP="00EA442D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NAME) and my roll number is ________ (YOUR ROLL NUMBER) “.</w:t>
      </w:r>
    </w:p>
    <w:p w14:paraId="146DD6A9" w14:textId="77777777" w:rsidR="00EA442D" w:rsidRPr="00EA442D" w:rsidRDefault="00EA442D" w:rsidP="00EA442D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2. Create a program named “</w:t>
      </w:r>
      <w:proofErr w:type="spellStart"/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test.c</w:t>
      </w:r>
      <w:proofErr w:type="spellEnd"/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”. In this program read this text file.</w:t>
      </w:r>
    </w:p>
    <w:p w14:paraId="54D0C8D7" w14:textId="77777777" w:rsidR="00EA442D" w:rsidRPr="00EA442D" w:rsidRDefault="00EA442D" w:rsidP="00EA442D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3. Now create a new program named “</w:t>
      </w:r>
      <w:proofErr w:type="spellStart"/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exec.c</w:t>
      </w:r>
      <w:proofErr w:type="spellEnd"/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”. In this program create a child process and in that</w:t>
      </w:r>
    </w:p>
    <w:p w14:paraId="68B5C9D4" w14:textId="77777777" w:rsidR="00EA442D" w:rsidRPr="00EA442D" w:rsidRDefault="00EA442D" w:rsidP="00EA442D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child load the program “</w:t>
      </w:r>
      <w:proofErr w:type="spellStart"/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test.c</w:t>
      </w:r>
      <w:proofErr w:type="spellEnd"/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”.</w:t>
      </w:r>
    </w:p>
    <w:p w14:paraId="210CAF2C" w14:textId="77777777" w:rsidR="00EA442D" w:rsidRPr="00EA442D" w:rsidRDefault="00EA442D" w:rsidP="00EA442D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4. If return value is -1 then</w:t>
      </w:r>
    </w:p>
    <w:p w14:paraId="7EA8E6B3" w14:textId="77777777" w:rsidR="00EA442D" w:rsidRPr="00EA442D" w:rsidRDefault="00EA442D" w:rsidP="00EA442D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a. Print "Process creation unsuccessful"</w:t>
      </w:r>
    </w:p>
    <w:p w14:paraId="30A75850" w14:textId="77777777" w:rsidR="00EA442D" w:rsidRPr="00EA442D" w:rsidRDefault="00EA442D" w:rsidP="00EA442D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b. Terminate using exit system call.</w:t>
      </w:r>
    </w:p>
    <w:p w14:paraId="27F15DBB" w14:textId="1EF3D57F" w:rsidR="000D6E73" w:rsidRDefault="00EA442D" w:rsidP="00EA442D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EA442D">
        <w:rPr>
          <w:rFonts w:ascii="Times New Roman" w:eastAsia="Times New Roman" w:hAnsi="Times New Roman" w:cs="Times New Roman"/>
          <w:color w:val="auto"/>
          <w:szCs w:val="24"/>
          <w:lang w:eastAsia="en-US"/>
        </w:rPr>
        <w:t>5. Stop.</w:t>
      </w:r>
    </w:p>
    <w:p w14:paraId="462AFE37" w14:textId="77777777" w:rsidR="000D6E73" w:rsidRDefault="000D6E73" w:rsidP="000D6E73">
      <w:pPr>
        <w:spacing w:line="240" w:lineRule="auto"/>
        <w:ind w:firstLine="720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4E2B6430" w14:textId="77777777" w:rsidR="00A14129" w:rsidRPr="00037DED" w:rsidRDefault="00A14129" w:rsidP="00A14129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32"/>
          <w:szCs w:val="32"/>
          <w:shd w:val="clear" w:color="auto" w:fill="FFFFFF"/>
          <w:lang w:eastAsia="en-US"/>
        </w:rPr>
        <w:t>Solution</w:t>
      </w:r>
    </w:p>
    <w:p w14:paraId="71AF6019" w14:textId="77777777" w:rsidR="00A14129" w:rsidRDefault="00A14129" w:rsidP="00A14129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2E20B066" w14:textId="77777777" w:rsidR="00097067" w:rsidRPr="00037DED" w:rsidRDefault="00097067" w:rsidP="00A14129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47DD537E" w14:textId="5D4A1C76" w:rsidR="00A14129" w:rsidRDefault="00A14129" w:rsidP="00A14129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  <w:r w:rsidRPr="00037DED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Code</w:t>
      </w:r>
      <w:r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 xml:space="preserve"> </w:t>
      </w:r>
    </w:p>
    <w:p w14:paraId="590BC140" w14:textId="77777777" w:rsidR="00097067" w:rsidRDefault="00097067" w:rsidP="00A14129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</w:p>
    <w:p w14:paraId="272B6EDB" w14:textId="631177B8" w:rsidR="00AD64FA" w:rsidRDefault="006D0E29" w:rsidP="00A14129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  <w:r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lastRenderedPageBreak/>
        <w:t>t</w:t>
      </w:r>
      <w:r w:rsidR="00097067"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est.cpp content</w:t>
      </w:r>
    </w:p>
    <w:p w14:paraId="0CD62798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#include&lt;iostream&gt;</w:t>
      </w:r>
    </w:p>
    <w:p w14:paraId="0EB9BA27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#include&lt;fstream&gt;</w:t>
      </w:r>
    </w:p>
    <w:p w14:paraId="06272C09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#include&lt;string&gt;</w:t>
      </w:r>
    </w:p>
    <w:p w14:paraId="27D0FBC9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using namespace std;</w:t>
      </w:r>
    </w:p>
    <w:p w14:paraId="17580F6F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</w:p>
    <w:p w14:paraId="2854DEC1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int </w:t>
      </w:r>
      <w:proofErr w:type="gramStart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main(</w:t>
      </w:r>
      <w:proofErr w:type="gramEnd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)</w:t>
      </w:r>
    </w:p>
    <w:p w14:paraId="5AF26C40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{</w:t>
      </w:r>
    </w:p>
    <w:p w14:paraId="212FC0CC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</w:p>
    <w:p w14:paraId="40041B04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</w:t>
      </w:r>
      <w:proofErr w:type="spellStart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fstream</w:t>
      </w:r>
      <w:proofErr w:type="spellEnd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file;</w:t>
      </w:r>
    </w:p>
    <w:p w14:paraId="788D382C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string data;</w:t>
      </w:r>
    </w:p>
    <w:p w14:paraId="5CB0FA60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string n;</w:t>
      </w:r>
    </w:p>
    <w:p w14:paraId="0C822199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ab/>
      </w:r>
    </w:p>
    <w:p w14:paraId="774FB38F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</w:t>
      </w:r>
      <w:proofErr w:type="spellStart"/>
      <w:proofErr w:type="gramStart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file.open</w:t>
      </w:r>
      <w:proofErr w:type="spellEnd"/>
      <w:proofErr w:type="gramEnd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("data.txt", </w:t>
      </w:r>
      <w:proofErr w:type="spellStart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ios</w:t>
      </w:r>
      <w:proofErr w:type="spellEnd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:: in | </w:t>
      </w:r>
      <w:proofErr w:type="spellStart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ios</w:t>
      </w:r>
      <w:proofErr w:type="spellEnd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:: out);</w:t>
      </w:r>
    </w:p>
    <w:p w14:paraId="47A87201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</w:t>
      </w:r>
    </w:p>
    <w:p w14:paraId="242A7059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while(</w:t>
      </w:r>
      <w:proofErr w:type="spellStart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getline</w:t>
      </w:r>
      <w:proofErr w:type="spellEnd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(</w:t>
      </w:r>
      <w:proofErr w:type="spellStart"/>
      <w:proofErr w:type="gramStart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file,data</w:t>
      </w:r>
      <w:proofErr w:type="spellEnd"/>
      <w:proofErr w:type="gramEnd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))</w:t>
      </w:r>
    </w:p>
    <w:p w14:paraId="0B24D3F6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{</w:t>
      </w:r>
    </w:p>
    <w:p w14:paraId="1EE43EBD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 </w:t>
      </w:r>
      <w:proofErr w:type="spellStart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cout</w:t>
      </w:r>
      <w:proofErr w:type="spellEnd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&lt;&lt;data&lt;&lt;</w:t>
      </w:r>
      <w:proofErr w:type="spellStart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endl</w:t>
      </w:r>
      <w:proofErr w:type="spellEnd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;</w:t>
      </w:r>
    </w:p>
    <w:p w14:paraId="35479F3E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}</w:t>
      </w:r>
    </w:p>
    <w:p w14:paraId="17B4EB69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</w:t>
      </w:r>
    </w:p>
    <w:p w14:paraId="12B7E57A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</w:t>
      </w:r>
      <w:proofErr w:type="spellStart"/>
      <w:proofErr w:type="gramStart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file.close</w:t>
      </w:r>
      <w:proofErr w:type="spellEnd"/>
      <w:proofErr w:type="gramEnd"/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();</w:t>
      </w:r>
    </w:p>
    <w:p w14:paraId="33EB33FD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</w:t>
      </w:r>
    </w:p>
    <w:p w14:paraId="6136535D" w14:textId="77777777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 return 0;</w:t>
      </w:r>
    </w:p>
    <w:p w14:paraId="23B24816" w14:textId="7C290A8C" w:rsidR="00097067" w:rsidRPr="00097067" w:rsidRDefault="00097067" w:rsidP="00097067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097067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}</w:t>
      </w:r>
    </w:p>
    <w:p w14:paraId="7DC3ED44" w14:textId="77777777" w:rsidR="00097067" w:rsidRDefault="00097067" w:rsidP="00A14129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</w:p>
    <w:p w14:paraId="404E7A86" w14:textId="77777777" w:rsidR="006D0E29" w:rsidRDefault="006D0E29" w:rsidP="006D0E29">
      <w:pPr>
        <w:spacing w:line="240" w:lineRule="auto"/>
        <w:contextualSpacing w:val="0"/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</w:pPr>
      <w:r>
        <w:rPr>
          <w:rFonts w:ascii="Century Gothic" w:eastAsia="Times New Roman" w:hAnsi="Century Gothic" w:cs="Times New Roman"/>
          <w:b/>
          <w:bCs/>
          <w:color w:val="262140"/>
          <w:sz w:val="28"/>
          <w:szCs w:val="28"/>
          <w:shd w:val="clear" w:color="auto" w:fill="FFFFFF"/>
          <w:lang w:eastAsia="en-US"/>
        </w:rPr>
        <w:t>exec.cpp content</w:t>
      </w:r>
    </w:p>
    <w:p w14:paraId="095746E3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#include &lt;iostream&gt;</w:t>
      </w:r>
    </w:p>
    <w:p w14:paraId="74473586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#include &lt;</w:t>
      </w:r>
      <w:proofErr w:type="spellStart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unistd.h</w:t>
      </w:r>
      <w:proofErr w:type="spellEnd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&gt;</w:t>
      </w:r>
    </w:p>
    <w:p w14:paraId="6ADD4552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using namespace std;</w:t>
      </w:r>
    </w:p>
    <w:p w14:paraId="45B94D81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</w:p>
    <w:p w14:paraId="70DF2B4C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int </w:t>
      </w:r>
      <w:proofErr w:type="gramStart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main(</w:t>
      </w:r>
      <w:proofErr w:type="gramEnd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) </w:t>
      </w:r>
    </w:p>
    <w:p w14:paraId="3C8CEFDB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{    </w:t>
      </w:r>
    </w:p>
    <w:p w14:paraId="05DA781C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</w:p>
    <w:p w14:paraId="293E6B97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 </w:t>
      </w:r>
      <w:proofErr w:type="spellStart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pid_t</w:t>
      </w:r>
      <w:proofErr w:type="spellEnd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</w:t>
      </w:r>
      <w:proofErr w:type="spellStart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pid</w:t>
      </w:r>
      <w:proofErr w:type="spellEnd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= </w:t>
      </w:r>
      <w:proofErr w:type="gramStart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fork(</w:t>
      </w:r>
      <w:proofErr w:type="gramEnd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);</w:t>
      </w:r>
    </w:p>
    <w:p w14:paraId="5AB25A25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 if (</w:t>
      </w:r>
      <w:proofErr w:type="spellStart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pid</w:t>
      </w:r>
      <w:proofErr w:type="spellEnd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== 0) </w:t>
      </w:r>
    </w:p>
    <w:p w14:paraId="07391290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 {</w:t>
      </w:r>
    </w:p>
    <w:p w14:paraId="3389DEFA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      </w:t>
      </w:r>
      <w:proofErr w:type="spellStart"/>
      <w:proofErr w:type="gramStart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execlp</w:t>
      </w:r>
      <w:proofErr w:type="spellEnd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(</w:t>
      </w:r>
      <w:proofErr w:type="gramEnd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"./test", "./data.txt", NULL);</w:t>
      </w:r>
    </w:p>
    <w:p w14:paraId="4B3BED4B" w14:textId="18173AC5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ab/>
      </w:r>
      <w:proofErr w:type="spellStart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cout</w:t>
      </w:r>
      <w:proofErr w:type="spellEnd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&lt;&lt;"Child Process ended"&lt;&lt;</w:t>
      </w:r>
      <w:proofErr w:type="spellStart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endl</w:t>
      </w:r>
      <w:proofErr w:type="spellEnd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;</w:t>
      </w:r>
      <w:r w:rsidR="00CB1F81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ab/>
        <w:t>//</w:t>
      </w:r>
      <w:proofErr w:type="gramStart"/>
      <w:r w:rsidR="00CB1F81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wont</w:t>
      </w:r>
      <w:proofErr w:type="gramEnd"/>
      <w:r w:rsidR="00CB1F81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execute </w:t>
      </w:r>
    </w:p>
    <w:p w14:paraId="550B333B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 } </w:t>
      </w:r>
    </w:p>
    <w:p w14:paraId="29B9483C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 else if (</w:t>
      </w:r>
      <w:proofErr w:type="spellStart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pid</w:t>
      </w:r>
      <w:proofErr w:type="spellEnd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&lt; 0) </w:t>
      </w:r>
    </w:p>
    <w:p w14:paraId="4414EB8E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 {</w:t>
      </w:r>
    </w:p>
    <w:p w14:paraId="719D848B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     </w:t>
      </w:r>
      <w:proofErr w:type="spellStart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cout</w:t>
      </w:r>
      <w:proofErr w:type="spellEnd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&lt;&lt; "Process creation unsuccessful." &lt;&lt; </w:t>
      </w:r>
      <w:proofErr w:type="spellStart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endl</w:t>
      </w:r>
      <w:proofErr w:type="spellEnd"/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;</w:t>
      </w:r>
    </w:p>
    <w:p w14:paraId="42F2C028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 }</w:t>
      </w:r>
    </w:p>
    <w:p w14:paraId="75C29B84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 </w:t>
      </w:r>
    </w:p>
    <w:p w14:paraId="45D500C0" w14:textId="77777777" w:rsidR="00A03FF6" w:rsidRPr="00A03FF6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 xml:space="preserve">    return 0;</w:t>
      </w:r>
    </w:p>
    <w:p w14:paraId="0F5EBB92" w14:textId="178AB1E0" w:rsidR="006D0E29" w:rsidRDefault="00A03FF6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  <w:r w:rsidRPr="00A03FF6"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  <w:t>}</w:t>
      </w:r>
    </w:p>
    <w:p w14:paraId="15A593A5" w14:textId="77777777" w:rsidR="00960452" w:rsidRDefault="00960452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</w:p>
    <w:p w14:paraId="735EB104" w14:textId="77777777" w:rsidR="00960452" w:rsidRPr="00A03FF6" w:rsidRDefault="00960452" w:rsidP="00A03FF6">
      <w:pPr>
        <w:spacing w:line="240" w:lineRule="auto"/>
        <w:contextualSpacing w:val="0"/>
        <w:rPr>
          <w:rFonts w:eastAsia="Times New Roman" w:cstheme="minorHAnsi"/>
          <w:color w:val="auto"/>
          <w:szCs w:val="24"/>
          <w:shd w:val="clear" w:color="auto" w:fill="FFFFFF"/>
          <w:lang w:eastAsia="en-US"/>
        </w:rPr>
      </w:pPr>
    </w:p>
    <w:p w14:paraId="10D8E22B" w14:textId="77777777" w:rsidR="00A14129" w:rsidRDefault="00A14129" w:rsidP="00A14129">
      <w:pPr>
        <w:spacing w:line="240" w:lineRule="auto"/>
        <w:contextualSpacing w:val="0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  <w:r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  <w:t>Code Execution Screenshot</w:t>
      </w:r>
    </w:p>
    <w:p w14:paraId="06BF7427" w14:textId="1B214F6E" w:rsidR="009F55E5" w:rsidRDefault="009F55E5" w:rsidP="00A14129">
      <w:pPr>
        <w:spacing w:line="240" w:lineRule="auto"/>
        <w:contextualSpacing w:val="0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262140"/>
          <w:sz w:val="28"/>
          <w:szCs w:val="28"/>
          <w:shd w:val="clear" w:color="auto" w:fill="FFFFFF"/>
        </w:rPr>
        <w:lastRenderedPageBreak/>
        <w:drawing>
          <wp:inline distT="0" distB="0" distL="0" distR="0" wp14:anchorId="67F0EB47" wp14:editId="6FB10C14">
            <wp:extent cx="6891082" cy="1505243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/>
                    <a:srcRect l="27288" t="28560" r="31132" b="54002"/>
                    <a:stretch/>
                  </pic:blipFill>
                  <pic:spPr bwMode="auto">
                    <a:xfrm>
                      <a:off x="0" y="0"/>
                      <a:ext cx="6920119" cy="151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D5474" w14:textId="77777777" w:rsidR="00E262F0" w:rsidRDefault="00E262F0" w:rsidP="00A14129">
      <w:pPr>
        <w:spacing w:line="240" w:lineRule="auto"/>
        <w:contextualSpacing w:val="0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</w:p>
    <w:p w14:paraId="0FB311D2" w14:textId="509D5F7D" w:rsidR="00542F5F" w:rsidRDefault="00542F5F" w:rsidP="00542F5F">
      <w:pPr>
        <w:spacing w:line="240" w:lineRule="auto"/>
        <w:contextualSpacing w:val="0"/>
        <w:jc w:val="center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262140"/>
          <w:sz w:val="28"/>
          <w:szCs w:val="28"/>
          <w:shd w:val="clear" w:color="auto" w:fill="FFFFFF"/>
        </w:rPr>
        <w:drawing>
          <wp:inline distT="0" distB="0" distL="0" distR="0" wp14:anchorId="65F0880C" wp14:editId="40652C1B">
            <wp:extent cx="6379698" cy="4963577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/>
                    <a:srcRect l="32262" t="28104" r="23321" b="5546"/>
                    <a:stretch/>
                  </pic:blipFill>
                  <pic:spPr bwMode="auto">
                    <a:xfrm>
                      <a:off x="0" y="0"/>
                      <a:ext cx="6388988" cy="497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C03B7" w14:textId="0CEC3280" w:rsidR="00542F5F" w:rsidRDefault="00542F5F" w:rsidP="00542F5F">
      <w:pPr>
        <w:spacing w:line="240" w:lineRule="auto"/>
        <w:contextualSpacing w:val="0"/>
        <w:jc w:val="center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262140"/>
          <w:sz w:val="28"/>
          <w:szCs w:val="28"/>
          <w:shd w:val="clear" w:color="auto" w:fill="FFFFFF"/>
        </w:rPr>
        <w:lastRenderedPageBreak/>
        <w:drawing>
          <wp:inline distT="0" distB="0" distL="0" distR="0" wp14:anchorId="5C5A13B1" wp14:editId="6EEA7EFA">
            <wp:extent cx="6185752" cy="3833446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/>
                    <a:srcRect l="29954" t="25014" r="26854" b="23594"/>
                    <a:stretch/>
                  </pic:blipFill>
                  <pic:spPr bwMode="auto">
                    <a:xfrm>
                      <a:off x="0" y="0"/>
                      <a:ext cx="6214981" cy="38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F67AD" w14:textId="58637CDD" w:rsidR="000B7292" w:rsidRDefault="0062473F" w:rsidP="00542F5F">
      <w:pPr>
        <w:spacing w:line="240" w:lineRule="auto"/>
        <w:contextualSpacing w:val="0"/>
        <w:jc w:val="center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  <w:r>
        <w:rPr>
          <w:rFonts w:ascii="Century Gothic" w:hAnsi="Century Gothic"/>
          <w:b/>
          <w:bCs/>
          <w:noProof/>
          <w:color w:val="262140"/>
          <w:sz w:val="28"/>
          <w:szCs w:val="28"/>
          <w:shd w:val="clear" w:color="auto" w:fill="FFFFFF"/>
        </w:rPr>
        <w:drawing>
          <wp:inline distT="0" distB="0" distL="0" distR="0" wp14:anchorId="09657806" wp14:editId="5C184895">
            <wp:extent cx="6886135" cy="462007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/>
                    <a:srcRect l="27899" t="28162" r="31898" b="20049"/>
                    <a:stretch/>
                  </pic:blipFill>
                  <pic:spPr bwMode="auto">
                    <a:xfrm>
                      <a:off x="0" y="0"/>
                      <a:ext cx="6897260" cy="462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158D3" w14:textId="77777777" w:rsidR="00A14129" w:rsidRDefault="00A14129" w:rsidP="00A14129">
      <w:pPr>
        <w:spacing w:line="240" w:lineRule="auto"/>
        <w:contextualSpacing w:val="0"/>
        <w:rPr>
          <w:rFonts w:ascii="Century Gothic" w:hAnsi="Century Gothic"/>
          <w:b/>
          <w:bCs/>
          <w:color w:val="262140"/>
          <w:sz w:val="28"/>
          <w:szCs w:val="28"/>
          <w:shd w:val="clear" w:color="auto" w:fill="FFFFFF"/>
        </w:rPr>
      </w:pPr>
    </w:p>
    <w:p w14:paraId="190EE1A9" w14:textId="77777777" w:rsidR="00A14129" w:rsidRPr="00E737B3" w:rsidRDefault="00A14129" w:rsidP="00E737B3">
      <w:pPr>
        <w:spacing w:line="240" w:lineRule="auto"/>
        <w:contextualSpacing w:val="0"/>
        <w:rPr>
          <w:rFonts w:ascii="Times New Roman" w:eastAsia="Times New Roman" w:hAnsi="Times New Roman" w:cs="Times New Roman"/>
          <w:color w:val="auto"/>
          <w:szCs w:val="24"/>
          <w:lang w:eastAsia="en-US"/>
        </w:rPr>
      </w:pPr>
    </w:p>
    <w:p w14:paraId="44ACF29D" w14:textId="77777777" w:rsidR="00291B67" w:rsidRDefault="00291B67" w:rsidP="00102000">
      <w:pPr>
        <w:spacing w:before="263" w:line="266" w:lineRule="auto"/>
        <w:ind w:right="751"/>
        <w:jc w:val="center"/>
        <w:rPr>
          <w:rFonts w:eastAsia="Times New Roman" w:cstheme="minorHAnsi"/>
          <w:color w:val="auto"/>
          <w:szCs w:val="24"/>
        </w:rPr>
      </w:pPr>
    </w:p>
    <w:p w14:paraId="77F39987" w14:textId="77777777" w:rsidR="00BB12AB" w:rsidRPr="00AE4472" w:rsidRDefault="00BB12AB" w:rsidP="00BB12AB">
      <w:pPr>
        <w:spacing w:before="263" w:line="266" w:lineRule="auto"/>
        <w:ind w:left="720" w:right="751"/>
        <w:jc w:val="center"/>
        <w:rPr>
          <w:rFonts w:asciiTheme="majorHAnsi" w:hAnsiTheme="majorHAnsi" w:cs="Times New Roman"/>
          <w:b/>
          <w:sz w:val="40"/>
          <w:szCs w:val="40"/>
        </w:rPr>
      </w:pPr>
      <w:r w:rsidRPr="00562601">
        <w:rPr>
          <w:rFonts w:asciiTheme="majorHAnsi" w:hAnsiTheme="majorHAnsi" w:cs="Times New Roman"/>
          <w:b/>
          <w:sz w:val="160"/>
          <w:szCs w:val="160"/>
          <w:bdr w:val="single" w:sz="4" w:space="0" w:color="auto"/>
        </w:rPr>
        <w:lastRenderedPageBreak/>
        <w:t>THE END</w:t>
      </w:r>
    </w:p>
    <w:p w14:paraId="5755C90D" w14:textId="77777777" w:rsidR="00BB12AB" w:rsidRPr="00AE4472" w:rsidRDefault="00BB12AB" w:rsidP="00BB12AB">
      <w:pPr>
        <w:spacing w:before="263" w:line="266" w:lineRule="auto"/>
        <w:ind w:right="751"/>
        <w:jc w:val="center"/>
        <w:rPr>
          <w:rFonts w:asciiTheme="majorHAnsi" w:hAnsiTheme="majorHAnsi" w:cs="Times New Roman"/>
          <w:b/>
          <w:sz w:val="40"/>
          <w:szCs w:val="40"/>
        </w:rPr>
      </w:pPr>
    </w:p>
    <w:p w14:paraId="05A06FDA" w14:textId="6790EB5E" w:rsidR="00562601" w:rsidRPr="00BB12AB" w:rsidRDefault="00562601" w:rsidP="00BB12AB"/>
    <w:sectPr w:rsidR="00562601" w:rsidRPr="00BB12AB" w:rsidSect="00DE0271">
      <w:pgSz w:w="12240" w:h="15840" w:code="1"/>
      <w:pgMar w:top="720" w:right="720" w:bottom="720" w:left="72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9A0FD" w14:textId="77777777" w:rsidR="00DD232E" w:rsidRDefault="00DD232E" w:rsidP="00A91D75">
      <w:r>
        <w:separator/>
      </w:r>
    </w:p>
  </w:endnote>
  <w:endnote w:type="continuationSeparator" w:id="0">
    <w:p w14:paraId="3852DAA3" w14:textId="77777777" w:rsidR="00DD232E" w:rsidRDefault="00DD232E" w:rsidP="00A91D75">
      <w:r>
        <w:continuationSeparator/>
      </w:r>
    </w:p>
  </w:endnote>
  <w:endnote w:type="continuationNotice" w:id="1">
    <w:p w14:paraId="07909D61" w14:textId="77777777" w:rsidR="00DD232E" w:rsidRDefault="00DD232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0313F" w14:textId="77777777" w:rsidR="00DD232E" w:rsidRDefault="00DD232E" w:rsidP="00A91D75">
      <w:r>
        <w:separator/>
      </w:r>
    </w:p>
  </w:footnote>
  <w:footnote w:type="continuationSeparator" w:id="0">
    <w:p w14:paraId="22B939E1" w14:textId="77777777" w:rsidR="00DD232E" w:rsidRDefault="00DD232E" w:rsidP="00A91D75">
      <w:r>
        <w:continuationSeparator/>
      </w:r>
    </w:p>
  </w:footnote>
  <w:footnote w:type="continuationNotice" w:id="1">
    <w:p w14:paraId="6C8F7F06" w14:textId="77777777" w:rsidR="00DD232E" w:rsidRDefault="00DD232E">
      <w:pPr>
        <w:spacing w:line="240" w:lineRule="auto"/>
      </w:pPr>
    </w:p>
  </w:footnote>
</w:footnotes>
</file>

<file path=word/intelligence2.xml><?xml version="1.0" encoding="utf-8"?>
<int2:intelligence xmlns:int2="http://schemas.microsoft.com/office/intelligence/2020/intelligence">
  <int2:observations>
    <int2:bookmark int2:bookmarkName="_Int_t1chvpaF" int2:invalidationBookmarkName="" int2:hashCode="x7LbEaSaPwpkOG" int2:id="WWPs0mY7"/>
    <int2:bookmark int2:bookmarkName="_Int_Y24kJb2A" int2:invalidationBookmarkName="" int2:hashCode="yIBRnBXbr5Tlpz" int2:id="mwN7gsIw"/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0FCF"/>
    <w:multiLevelType w:val="hybridMultilevel"/>
    <w:tmpl w:val="5BEAA3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AFF25AC"/>
    <w:multiLevelType w:val="hybridMultilevel"/>
    <w:tmpl w:val="E702D5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4" w15:restartNumberingAfterBreak="0">
    <w:nsid w:val="6EE87FBA"/>
    <w:multiLevelType w:val="hybridMultilevel"/>
    <w:tmpl w:val="7AF45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80A61E1"/>
    <w:multiLevelType w:val="hybridMultilevel"/>
    <w:tmpl w:val="890898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0B9"/>
    <w:rsid w:val="0000046E"/>
    <w:rsid w:val="00001E78"/>
    <w:rsid w:val="00001F9D"/>
    <w:rsid w:val="0000529B"/>
    <w:rsid w:val="0000584C"/>
    <w:rsid w:val="0002111D"/>
    <w:rsid w:val="00023919"/>
    <w:rsid w:val="00037DB3"/>
    <w:rsid w:val="00037DED"/>
    <w:rsid w:val="00040B6C"/>
    <w:rsid w:val="00043892"/>
    <w:rsid w:val="00043A51"/>
    <w:rsid w:val="00051F2F"/>
    <w:rsid w:val="00053F75"/>
    <w:rsid w:val="0005624F"/>
    <w:rsid w:val="00060029"/>
    <w:rsid w:val="00060AA4"/>
    <w:rsid w:val="00060C29"/>
    <w:rsid w:val="00062D43"/>
    <w:rsid w:val="00064011"/>
    <w:rsid w:val="00064CAC"/>
    <w:rsid w:val="00064FA2"/>
    <w:rsid w:val="0006501C"/>
    <w:rsid w:val="00074E6F"/>
    <w:rsid w:val="000854D9"/>
    <w:rsid w:val="00091457"/>
    <w:rsid w:val="00097067"/>
    <w:rsid w:val="000A7013"/>
    <w:rsid w:val="000B0689"/>
    <w:rsid w:val="000B4598"/>
    <w:rsid w:val="000B6CA2"/>
    <w:rsid w:val="000B7292"/>
    <w:rsid w:val="000C2F34"/>
    <w:rsid w:val="000C303A"/>
    <w:rsid w:val="000C317D"/>
    <w:rsid w:val="000C3DB7"/>
    <w:rsid w:val="000C4134"/>
    <w:rsid w:val="000D6E73"/>
    <w:rsid w:val="000E00F3"/>
    <w:rsid w:val="000E5B62"/>
    <w:rsid w:val="000E7261"/>
    <w:rsid w:val="000F006A"/>
    <w:rsid w:val="000F329B"/>
    <w:rsid w:val="000F40EF"/>
    <w:rsid w:val="001013D1"/>
    <w:rsid w:val="00102000"/>
    <w:rsid w:val="001154BB"/>
    <w:rsid w:val="00116F62"/>
    <w:rsid w:val="001172BE"/>
    <w:rsid w:val="00122A61"/>
    <w:rsid w:val="00125597"/>
    <w:rsid w:val="00136D42"/>
    <w:rsid w:val="001406FB"/>
    <w:rsid w:val="00155281"/>
    <w:rsid w:val="00155F3C"/>
    <w:rsid w:val="00157B0E"/>
    <w:rsid w:val="00163277"/>
    <w:rsid w:val="001656EF"/>
    <w:rsid w:val="00166DBC"/>
    <w:rsid w:val="0016738D"/>
    <w:rsid w:val="00175FE0"/>
    <w:rsid w:val="001779C3"/>
    <w:rsid w:val="00184B35"/>
    <w:rsid w:val="00185C82"/>
    <w:rsid w:val="00186098"/>
    <w:rsid w:val="001865F2"/>
    <w:rsid w:val="00196029"/>
    <w:rsid w:val="00196A15"/>
    <w:rsid w:val="00196E0F"/>
    <w:rsid w:val="001A0099"/>
    <w:rsid w:val="001A1C0F"/>
    <w:rsid w:val="001A2369"/>
    <w:rsid w:val="001A7288"/>
    <w:rsid w:val="001B3C26"/>
    <w:rsid w:val="001B7C55"/>
    <w:rsid w:val="001C3E06"/>
    <w:rsid w:val="001C475F"/>
    <w:rsid w:val="001D3445"/>
    <w:rsid w:val="001D3DD2"/>
    <w:rsid w:val="001D4D72"/>
    <w:rsid w:val="001E3E7A"/>
    <w:rsid w:val="001E4D4B"/>
    <w:rsid w:val="001E59F3"/>
    <w:rsid w:val="001F0E64"/>
    <w:rsid w:val="001F5588"/>
    <w:rsid w:val="00202123"/>
    <w:rsid w:val="002063EE"/>
    <w:rsid w:val="00206896"/>
    <w:rsid w:val="002212A5"/>
    <w:rsid w:val="002214B8"/>
    <w:rsid w:val="00222E0F"/>
    <w:rsid w:val="00224743"/>
    <w:rsid w:val="00225CA1"/>
    <w:rsid w:val="00226842"/>
    <w:rsid w:val="002268EF"/>
    <w:rsid w:val="00226FF2"/>
    <w:rsid w:val="002274F7"/>
    <w:rsid w:val="00231A86"/>
    <w:rsid w:val="00232211"/>
    <w:rsid w:val="002322B5"/>
    <w:rsid w:val="00236654"/>
    <w:rsid w:val="002369B2"/>
    <w:rsid w:val="00237076"/>
    <w:rsid w:val="00243B05"/>
    <w:rsid w:val="00244B20"/>
    <w:rsid w:val="002462DA"/>
    <w:rsid w:val="00253A4C"/>
    <w:rsid w:val="00255A79"/>
    <w:rsid w:val="002613F0"/>
    <w:rsid w:val="00262D39"/>
    <w:rsid w:val="002638D9"/>
    <w:rsid w:val="002804B8"/>
    <w:rsid w:val="00281499"/>
    <w:rsid w:val="00286817"/>
    <w:rsid w:val="002879DD"/>
    <w:rsid w:val="00291B67"/>
    <w:rsid w:val="002927B5"/>
    <w:rsid w:val="002929A5"/>
    <w:rsid w:val="002940CA"/>
    <w:rsid w:val="00296D94"/>
    <w:rsid w:val="002C1277"/>
    <w:rsid w:val="002C2CF2"/>
    <w:rsid w:val="002C4CB1"/>
    <w:rsid w:val="002C70A2"/>
    <w:rsid w:val="002D13E4"/>
    <w:rsid w:val="002D3580"/>
    <w:rsid w:val="002D4C83"/>
    <w:rsid w:val="002D7D66"/>
    <w:rsid w:val="002E4D11"/>
    <w:rsid w:val="002E5906"/>
    <w:rsid w:val="002E5B7E"/>
    <w:rsid w:val="002F0F3E"/>
    <w:rsid w:val="002F0F98"/>
    <w:rsid w:val="002F6889"/>
    <w:rsid w:val="0030245B"/>
    <w:rsid w:val="0030443B"/>
    <w:rsid w:val="00305836"/>
    <w:rsid w:val="00311AE3"/>
    <w:rsid w:val="003124E8"/>
    <w:rsid w:val="00321DB1"/>
    <w:rsid w:val="00322CA2"/>
    <w:rsid w:val="003335E4"/>
    <w:rsid w:val="00337B96"/>
    <w:rsid w:val="0034152B"/>
    <w:rsid w:val="00342438"/>
    <w:rsid w:val="00342F06"/>
    <w:rsid w:val="0034370A"/>
    <w:rsid w:val="00346447"/>
    <w:rsid w:val="00350840"/>
    <w:rsid w:val="00352FB2"/>
    <w:rsid w:val="0036133E"/>
    <w:rsid w:val="00371AC5"/>
    <w:rsid w:val="003759F2"/>
    <w:rsid w:val="00380159"/>
    <w:rsid w:val="00380A14"/>
    <w:rsid w:val="00382548"/>
    <w:rsid w:val="003848EB"/>
    <w:rsid w:val="00385E86"/>
    <w:rsid w:val="0039148C"/>
    <w:rsid w:val="00392803"/>
    <w:rsid w:val="003A019B"/>
    <w:rsid w:val="003A0A48"/>
    <w:rsid w:val="003A344F"/>
    <w:rsid w:val="003B02BC"/>
    <w:rsid w:val="003B40A3"/>
    <w:rsid w:val="003B5BED"/>
    <w:rsid w:val="003B700B"/>
    <w:rsid w:val="003B734D"/>
    <w:rsid w:val="003C08E9"/>
    <w:rsid w:val="003C7348"/>
    <w:rsid w:val="003D265E"/>
    <w:rsid w:val="003E0DF9"/>
    <w:rsid w:val="003E11EB"/>
    <w:rsid w:val="003E1710"/>
    <w:rsid w:val="003E1A43"/>
    <w:rsid w:val="003E2E23"/>
    <w:rsid w:val="003E4523"/>
    <w:rsid w:val="003F2718"/>
    <w:rsid w:val="003F3D2F"/>
    <w:rsid w:val="003F429C"/>
    <w:rsid w:val="003F69EC"/>
    <w:rsid w:val="003F7D50"/>
    <w:rsid w:val="0040430D"/>
    <w:rsid w:val="0040588A"/>
    <w:rsid w:val="00406860"/>
    <w:rsid w:val="00411307"/>
    <w:rsid w:val="00411A7C"/>
    <w:rsid w:val="00412EC1"/>
    <w:rsid w:val="00413AF0"/>
    <w:rsid w:val="00415CDE"/>
    <w:rsid w:val="00420569"/>
    <w:rsid w:val="0042155F"/>
    <w:rsid w:val="004260EA"/>
    <w:rsid w:val="00432199"/>
    <w:rsid w:val="004407B7"/>
    <w:rsid w:val="0044086D"/>
    <w:rsid w:val="004525B5"/>
    <w:rsid w:val="004565FB"/>
    <w:rsid w:val="00462AD5"/>
    <w:rsid w:val="00473E55"/>
    <w:rsid w:val="004742A9"/>
    <w:rsid w:val="00491A47"/>
    <w:rsid w:val="004933BC"/>
    <w:rsid w:val="004A0000"/>
    <w:rsid w:val="004A0444"/>
    <w:rsid w:val="004A0882"/>
    <w:rsid w:val="004A1568"/>
    <w:rsid w:val="004A1C6A"/>
    <w:rsid w:val="004A1F2A"/>
    <w:rsid w:val="004B2CE6"/>
    <w:rsid w:val="004B2FDA"/>
    <w:rsid w:val="004B6175"/>
    <w:rsid w:val="004C121B"/>
    <w:rsid w:val="004C755E"/>
    <w:rsid w:val="004C75B5"/>
    <w:rsid w:val="004D13D6"/>
    <w:rsid w:val="004D43E7"/>
    <w:rsid w:val="004E04EB"/>
    <w:rsid w:val="004E4F94"/>
    <w:rsid w:val="004E506A"/>
    <w:rsid w:val="004E5220"/>
    <w:rsid w:val="004E79C7"/>
    <w:rsid w:val="004F1A49"/>
    <w:rsid w:val="004F2A13"/>
    <w:rsid w:val="004F4704"/>
    <w:rsid w:val="005016F8"/>
    <w:rsid w:val="00502499"/>
    <w:rsid w:val="00503AB6"/>
    <w:rsid w:val="00504E33"/>
    <w:rsid w:val="005050CC"/>
    <w:rsid w:val="005129A0"/>
    <w:rsid w:val="00516802"/>
    <w:rsid w:val="00522AB6"/>
    <w:rsid w:val="005261A8"/>
    <w:rsid w:val="00526B2B"/>
    <w:rsid w:val="005311C3"/>
    <w:rsid w:val="0053199C"/>
    <w:rsid w:val="0053612D"/>
    <w:rsid w:val="005424F6"/>
    <w:rsid w:val="00542F5F"/>
    <w:rsid w:val="00543000"/>
    <w:rsid w:val="00545027"/>
    <w:rsid w:val="005526B3"/>
    <w:rsid w:val="00554169"/>
    <w:rsid w:val="0055768F"/>
    <w:rsid w:val="0056145E"/>
    <w:rsid w:val="00562601"/>
    <w:rsid w:val="00564717"/>
    <w:rsid w:val="005719E1"/>
    <w:rsid w:val="00574181"/>
    <w:rsid w:val="00574B08"/>
    <w:rsid w:val="00576F5C"/>
    <w:rsid w:val="00577305"/>
    <w:rsid w:val="005808A7"/>
    <w:rsid w:val="00585C76"/>
    <w:rsid w:val="005910B3"/>
    <w:rsid w:val="005910C2"/>
    <w:rsid w:val="005923D9"/>
    <w:rsid w:val="005A3BF0"/>
    <w:rsid w:val="005A56DB"/>
    <w:rsid w:val="005A6D8C"/>
    <w:rsid w:val="005B1401"/>
    <w:rsid w:val="005B39E3"/>
    <w:rsid w:val="005B59C2"/>
    <w:rsid w:val="005C0CFE"/>
    <w:rsid w:val="005C2E0B"/>
    <w:rsid w:val="005C2E2B"/>
    <w:rsid w:val="005D35B1"/>
    <w:rsid w:val="005D4089"/>
    <w:rsid w:val="005E59C7"/>
    <w:rsid w:val="005E5DC6"/>
    <w:rsid w:val="005E6921"/>
    <w:rsid w:val="005E755B"/>
    <w:rsid w:val="005F0326"/>
    <w:rsid w:val="005F2432"/>
    <w:rsid w:val="0060215E"/>
    <w:rsid w:val="00604305"/>
    <w:rsid w:val="006058FF"/>
    <w:rsid w:val="006076B0"/>
    <w:rsid w:val="00612B25"/>
    <w:rsid w:val="006235D1"/>
    <w:rsid w:val="0062473F"/>
    <w:rsid w:val="00626462"/>
    <w:rsid w:val="00631E40"/>
    <w:rsid w:val="00634284"/>
    <w:rsid w:val="00636EFB"/>
    <w:rsid w:val="00643B94"/>
    <w:rsid w:val="00645D24"/>
    <w:rsid w:val="006508BD"/>
    <w:rsid w:val="00651667"/>
    <w:rsid w:val="00652EDD"/>
    <w:rsid w:val="00654740"/>
    <w:rsid w:val="00656354"/>
    <w:rsid w:val="006616FD"/>
    <w:rsid w:val="0066284A"/>
    <w:rsid w:val="00663BBC"/>
    <w:rsid w:val="0066522D"/>
    <w:rsid w:val="006657A8"/>
    <w:rsid w:val="00666ED8"/>
    <w:rsid w:val="00672315"/>
    <w:rsid w:val="00676062"/>
    <w:rsid w:val="006776E3"/>
    <w:rsid w:val="00680600"/>
    <w:rsid w:val="00682006"/>
    <w:rsid w:val="006831A9"/>
    <w:rsid w:val="00685241"/>
    <w:rsid w:val="0069371A"/>
    <w:rsid w:val="00694045"/>
    <w:rsid w:val="0069526C"/>
    <w:rsid w:val="006A10B9"/>
    <w:rsid w:val="006A34D0"/>
    <w:rsid w:val="006A5B05"/>
    <w:rsid w:val="006A7420"/>
    <w:rsid w:val="006B10EC"/>
    <w:rsid w:val="006B3B71"/>
    <w:rsid w:val="006B5C25"/>
    <w:rsid w:val="006C4034"/>
    <w:rsid w:val="006C7495"/>
    <w:rsid w:val="006D0E29"/>
    <w:rsid w:val="006D5A7F"/>
    <w:rsid w:val="006E4BBB"/>
    <w:rsid w:val="006E4E48"/>
    <w:rsid w:val="006E6BB4"/>
    <w:rsid w:val="006F5426"/>
    <w:rsid w:val="006F5DF0"/>
    <w:rsid w:val="00705FA6"/>
    <w:rsid w:val="00711E17"/>
    <w:rsid w:val="0071457A"/>
    <w:rsid w:val="00715044"/>
    <w:rsid w:val="00715E2A"/>
    <w:rsid w:val="00720E26"/>
    <w:rsid w:val="00721E85"/>
    <w:rsid w:val="007355A1"/>
    <w:rsid w:val="00740B23"/>
    <w:rsid w:val="0074323B"/>
    <w:rsid w:val="00751490"/>
    <w:rsid w:val="00760500"/>
    <w:rsid w:val="00760843"/>
    <w:rsid w:val="00761224"/>
    <w:rsid w:val="00762380"/>
    <w:rsid w:val="00765896"/>
    <w:rsid w:val="00772205"/>
    <w:rsid w:val="00773F38"/>
    <w:rsid w:val="0077765D"/>
    <w:rsid w:val="0078211A"/>
    <w:rsid w:val="007870FD"/>
    <w:rsid w:val="00792D0B"/>
    <w:rsid w:val="00794326"/>
    <w:rsid w:val="00794B7E"/>
    <w:rsid w:val="00794C0A"/>
    <w:rsid w:val="0079724D"/>
    <w:rsid w:val="007A04A2"/>
    <w:rsid w:val="007A169B"/>
    <w:rsid w:val="007A655A"/>
    <w:rsid w:val="007B0DFA"/>
    <w:rsid w:val="007B5372"/>
    <w:rsid w:val="007C0F8F"/>
    <w:rsid w:val="007C29C8"/>
    <w:rsid w:val="007C56EE"/>
    <w:rsid w:val="007D02BF"/>
    <w:rsid w:val="007D179E"/>
    <w:rsid w:val="007D4075"/>
    <w:rsid w:val="007E356F"/>
    <w:rsid w:val="007E5E59"/>
    <w:rsid w:val="007F06B2"/>
    <w:rsid w:val="007F22E3"/>
    <w:rsid w:val="007F247D"/>
    <w:rsid w:val="007F29B0"/>
    <w:rsid w:val="007F2A09"/>
    <w:rsid w:val="007F41DF"/>
    <w:rsid w:val="00803252"/>
    <w:rsid w:val="00810779"/>
    <w:rsid w:val="0081163F"/>
    <w:rsid w:val="0081681E"/>
    <w:rsid w:val="008201C4"/>
    <w:rsid w:val="00820B30"/>
    <w:rsid w:val="00823D33"/>
    <w:rsid w:val="00827882"/>
    <w:rsid w:val="008303EB"/>
    <w:rsid w:val="00831B0E"/>
    <w:rsid w:val="00833293"/>
    <w:rsid w:val="008374B7"/>
    <w:rsid w:val="00837CED"/>
    <w:rsid w:val="0084253B"/>
    <w:rsid w:val="00850F4B"/>
    <w:rsid w:val="00852407"/>
    <w:rsid w:val="00862F24"/>
    <w:rsid w:val="008640CB"/>
    <w:rsid w:val="00864545"/>
    <w:rsid w:val="00864A91"/>
    <w:rsid w:val="00867761"/>
    <w:rsid w:val="00874B5D"/>
    <w:rsid w:val="008758C4"/>
    <w:rsid w:val="008759A8"/>
    <w:rsid w:val="008768C9"/>
    <w:rsid w:val="00876E5F"/>
    <w:rsid w:val="008805D5"/>
    <w:rsid w:val="00884A6D"/>
    <w:rsid w:val="0088561C"/>
    <w:rsid w:val="00891C18"/>
    <w:rsid w:val="0089632A"/>
    <w:rsid w:val="008A4B31"/>
    <w:rsid w:val="008A4F55"/>
    <w:rsid w:val="008A5E05"/>
    <w:rsid w:val="008B2522"/>
    <w:rsid w:val="008B46AB"/>
    <w:rsid w:val="008B709F"/>
    <w:rsid w:val="008B7792"/>
    <w:rsid w:val="008C372F"/>
    <w:rsid w:val="008C3933"/>
    <w:rsid w:val="008C4C23"/>
    <w:rsid w:val="008C5C68"/>
    <w:rsid w:val="008C7170"/>
    <w:rsid w:val="008C7F32"/>
    <w:rsid w:val="008D5EEB"/>
    <w:rsid w:val="008D5FF1"/>
    <w:rsid w:val="008E45E5"/>
    <w:rsid w:val="008E707B"/>
    <w:rsid w:val="008F4B6A"/>
    <w:rsid w:val="009001E9"/>
    <w:rsid w:val="00904C32"/>
    <w:rsid w:val="00905FD1"/>
    <w:rsid w:val="0091109F"/>
    <w:rsid w:val="009200EB"/>
    <w:rsid w:val="009210A6"/>
    <w:rsid w:val="00924378"/>
    <w:rsid w:val="00925E4A"/>
    <w:rsid w:val="00933A2C"/>
    <w:rsid w:val="00934639"/>
    <w:rsid w:val="009351F5"/>
    <w:rsid w:val="009410B7"/>
    <w:rsid w:val="00941FF0"/>
    <w:rsid w:val="00943750"/>
    <w:rsid w:val="00944D7A"/>
    <w:rsid w:val="009536CD"/>
    <w:rsid w:val="00953F7B"/>
    <w:rsid w:val="0095443F"/>
    <w:rsid w:val="00954CFC"/>
    <w:rsid w:val="00954E47"/>
    <w:rsid w:val="0095600B"/>
    <w:rsid w:val="00956BB6"/>
    <w:rsid w:val="00960452"/>
    <w:rsid w:val="009616F7"/>
    <w:rsid w:val="00961DCA"/>
    <w:rsid w:val="00974BEB"/>
    <w:rsid w:val="0097573C"/>
    <w:rsid w:val="009857C0"/>
    <w:rsid w:val="00990601"/>
    <w:rsid w:val="00991AF3"/>
    <w:rsid w:val="00994965"/>
    <w:rsid w:val="00995EF5"/>
    <w:rsid w:val="009A0F76"/>
    <w:rsid w:val="009A1175"/>
    <w:rsid w:val="009A5BFA"/>
    <w:rsid w:val="009B3842"/>
    <w:rsid w:val="009C1140"/>
    <w:rsid w:val="009C3631"/>
    <w:rsid w:val="009C7EC0"/>
    <w:rsid w:val="009D2F86"/>
    <w:rsid w:val="009D4A22"/>
    <w:rsid w:val="009E0346"/>
    <w:rsid w:val="009E0DAC"/>
    <w:rsid w:val="009E4FC4"/>
    <w:rsid w:val="009E6868"/>
    <w:rsid w:val="009E6BD9"/>
    <w:rsid w:val="009F2526"/>
    <w:rsid w:val="009F4504"/>
    <w:rsid w:val="009F55E5"/>
    <w:rsid w:val="00A012CF"/>
    <w:rsid w:val="00A03BCD"/>
    <w:rsid w:val="00A03FF6"/>
    <w:rsid w:val="00A05CC5"/>
    <w:rsid w:val="00A060A3"/>
    <w:rsid w:val="00A100E3"/>
    <w:rsid w:val="00A126F5"/>
    <w:rsid w:val="00A14129"/>
    <w:rsid w:val="00A14E3A"/>
    <w:rsid w:val="00A17371"/>
    <w:rsid w:val="00A30E59"/>
    <w:rsid w:val="00A321BC"/>
    <w:rsid w:val="00A34485"/>
    <w:rsid w:val="00A3609C"/>
    <w:rsid w:val="00A44A4D"/>
    <w:rsid w:val="00A4614E"/>
    <w:rsid w:val="00A52854"/>
    <w:rsid w:val="00A53971"/>
    <w:rsid w:val="00A53FC1"/>
    <w:rsid w:val="00A5712C"/>
    <w:rsid w:val="00A57A4D"/>
    <w:rsid w:val="00A65E11"/>
    <w:rsid w:val="00A67644"/>
    <w:rsid w:val="00A7217A"/>
    <w:rsid w:val="00A73887"/>
    <w:rsid w:val="00A7492A"/>
    <w:rsid w:val="00A81804"/>
    <w:rsid w:val="00A82CB1"/>
    <w:rsid w:val="00A85B4F"/>
    <w:rsid w:val="00A86068"/>
    <w:rsid w:val="00A91D75"/>
    <w:rsid w:val="00A92BB7"/>
    <w:rsid w:val="00A95B34"/>
    <w:rsid w:val="00A96212"/>
    <w:rsid w:val="00AA0C97"/>
    <w:rsid w:val="00AA5B69"/>
    <w:rsid w:val="00AA626B"/>
    <w:rsid w:val="00AC343A"/>
    <w:rsid w:val="00AD52D2"/>
    <w:rsid w:val="00AD64FA"/>
    <w:rsid w:val="00AD7038"/>
    <w:rsid w:val="00AE1943"/>
    <w:rsid w:val="00AE297F"/>
    <w:rsid w:val="00AE3FAC"/>
    <w:rsid w:val="00AE413C"/>
    <w:rsid w:val="00AE4472"/>
    <w:rsid w:val="00AE6561"/>
    <w:rsid w:val="00AE7322"/>
    <w:rsid w:val="00AF1F4D"/>
    <w:rsid w:val="00AF55A8"/>
    <w:rsid w:val="00AF7C72"/>
    <w:rsid w:val="00B013B6"/>
    <w:rsid w:val="00B0346A"/>
    <w:rsid w:val="00B050D4"/>
    <w:rsid w:val="00B06D30"/>
    <w:rsid w:val="00B121FB"/>
    <w:rsid w:val="00B13FEE"/>
    <w:rsid w:val="00B17CBD"/>
    <w:rsid w:val="00B30B0C"/>
    <w:rsid w:val="00B3165F"/>
    <w:rsid w:val="00B31EAC"/>
    <w:rsid w:val="00B3234A"/>
    <w:rsid w:val="00B36CBB"/>
    <w:rsid w:val="00B4078D"/>
    <w:rsid w:val="00B411BD"/>
    <w:rsid w:val="00B44576"/>
    <w:rsid w:val="00B51E9F"/>
    <w:rsid w:val="00B52E8B"/>
    <w:rsid w:val="00B54BF0"/>
    <w:rsid w:val="00B637F5"/>
    <w:rsid w:val="00B64AAE"/>
    <w:rsid w:val="00B6611B"/>
    <w:rsid w:val="00B67751"/>
    <w:rsid w:val="00B745EE"/>
    <w:rsid w:val="00B756B4"/>
    <w:rsid w:val="00B76559"/>
    <w:rsid w:val="00B845CA"/>
    <w:rsid w:val="00B84964"/>
    <w:rsid w:val="00B86520"/>
    <w:rsid w:val="00B93CDA"/>
    <w:rsid w:val="00B941FC"/>
    <w:rsid w:val="00B94709"/>
    <w:rsid w:val="00BA063B"/>
    <w:rsid w:val="00BA3AF8"/>
    <w:rsid w:val="00BA4953"/>
    <w:rsid w:val="00BB0503"/>
    <w:rsid w:val="00BB12AB"/>
    <w:rsid w:val="00BB138C"/>
    <w:rsid w:val="00BB593A"/>
    <w:rsid w:val="00BB7597"/>
    <w:rsid w:val="00BC36CE"/>
    <w:rsid w:val="00BC45D7"/>
    <w:rsid w:val="00BC698D"/>
    <w:rsid w:val="00BD0A41"/>
    <w:rsid w:val="00BD192D"/>
    <w:rsid w:val="00BD2D69"/>
    <w:rsid w:val="00BD55ED"/>
    <w:rsid w:val="00BE1C02"/>
    <w:rsid w:val="00BF00F3"/>
    <w:rsid w:val="00BF1B7D"/>
    <w:rsid w:val="00BF2ACB"/>
    <w:rsid w:val="00BF35AE"/>
    <w:rsid w:val="00BF7092"/>
    <w:rsid w:val="00C04D59"/>
    <w:rsid w:val="00C1012E"/>
    <w:rsid w:val="00C1390B"/>
    <w:rsid w:val="00C167B1"/>
    <w:rsid w:val="00C27A1C"/>
    <w:rsid w:val="00C312BD"/>
    <w:rsid w:val="00C4164F"/>
    <w:rsid w:val="00C427F2"/>
    <w:rsid w:val="00C47293"/>
    <w:rsid w:val="00C50C37"/>
    <w:rsid w:val="00C50FEA"/>
    <w:rsid w:val="00C55AB9"/>
    <w:rsid w:val="00C56891"/>
    <w:rsid w:val="00C5762A"/>
    <w:rsid w:val="00C6237B"/>
    <w:rsid w:val="00C624C5"/>
    <w:rsid w:val="00C6323A"/>
    <w:rsid w:val="00C65D20"/>
    <w:rsid w:val="00C7241A"/>
    <w:rsid w:val="00C732CB"/>
    <w:rsid w:val="00C74A7B"/>
    <w:rsid w:val="00C77E4C"/>
    <w:rsid w:val="00C80AB9"/>
    <w:rsid w:val="00C81D52"/>
    <w:rsid w:val="00C850A4"/>
    <w:rsid w:val="00C86126"/>
    <w:rsid w:val="00C869E0"/>
    <w:rsid w:val="00C87193"/>
    <w:rsid w:val="00C9070C"/>
    <w:rsid w:val="00C9219F"/>
    <w:rsid w:val="00C946A9"/>
    <w:rsid w:val="00C94864"/>
    <w:rsid w:val="00C96CFC"/>
    <w:rsid w:val="00CA1EFF"/>
    <w:rsid w:val="00CA4B07"/>
    <w:rsid w:val="00CA5897"/>
    <w:rsid w:val="00CB0E2C"/>
    <w:rsid w:val="00CB1AE5"/>
    <w:rsid w:val="00CB1F81"/>
    <w:rsid w:val="00CB27A1"/>
    <w:rsid w:val="00CB294B"/>
    <w:rsid w:val="00CC1A67"/>
    <w:rsid w:val="00CC294A"/>
    <w:rsid w:val="00CD1CE4"/>
    <w:rsid w:val="00CD61EF"/>
    <w:rsid w:val="00CE39BC"/>
    <w:rsid w:val="00CE7272"/>
    <w:rsid w:val="00CF5CEC"/>
    <w:rsid w:val="00CF7CCE"/>
    <w:rsid w:val="00D013C6"/>
    <w:rsid w:val="00D023D8"/>
    <w:rsid w:val="00D126B8"/>
    <w:rsid w:val="00D13ED5"/>
    <w:rsid w:val="00D168D2"/>
    <w:rsid w:val="00D21163"/>
    <w:rsid w:val="00D21B32"/>
    <w:rsid w:val="00D2453A"/>
    <w:rsid w:val="00D264D1"/>
    <w:rsid w:val="00D26BA2"/>
    <w:rsid w:val="00D342D3"/>
    <w:rsid w:val="00D355A6"/>
    <w:rsid w:val="00D425F0"/>
    <w:rsid w:val="00D44098"/>
    <w:rsid w:val="00D47449"/>
    <w:rsid w:val="00D476F7"/>
    <w:rsid w:val="00D54607"/>
    <w:rsid w:val="00D55CBC"/>
    <w:rsid w:val="00D57ADC"/>
    <w:rsid w:val="00D6433A"/>
    <w:rsid w:val="00D64D1B"/>
    <w:rsid w:val="00D677B9"/>
    <w:rsid w:val="00D735B0"/>
    <w:rsid w:val="00D76765"/>
    <w:rsid w:val="00D814B9"/>
    <w:rsid w:val="00D839C8"/>
    <w:rsid w:val="00D8631A"/>
    <w:rsid w:val="00D87CD8"/>
    <w:rsid w:val="00D91EBC"/>
    <w:rsid w:val="00D926F2"/>
    <w:rsid w:val="00D974A9"/>
    <w:rsid w:val="00DA1332"/>
    <w:rsid w:val="00DA159C"/>
    <w:rsid w:val="00DA3846"/>
    <w:rsid w:val="00DA6288"/>
    <w:rsid w:val="00DB17CB"/>
    <w:rsid w:val="00DB5FE4"/>
    <w:rsid w:val="00DB791E"/>
    <w:rsid w:val="00DC1EB7"/>
    <w:rsid w:val="00DC3602"/>
    <w:rsid w:val="00DC52FE"/>
    <w:rsid w:val="00DD232E"/>
    <w:rsid w:val="00DD65E9"/>
    <w:rsid w:val="00DE0271"/>
    <w:rsid w:val="00DE1BEF"/>
    <w:rsid w:val="00DE278E"/>
    <w:rsid w:val="00DE2FFD"/>
    <w:rsid w:val="00DF02E9"/>
    <w:rsid w:val="00DF048D"/>
    <w:rsid w:val="00DF1566"/>
    <w:rsid w:val="00DF1CFA"/>
    <w:rsid w:val="00DF534A"/>
    <w:rsid w:val="00DF7B5F"/>
    <w:rsid w:val="00E002C9"/>
    <w:rsid w:val="00E022AD"/>
    <w:rsid w:val="00E03D08"/>
    <w:rsid w:val="00E04092"/>
    <w:rsid w:val="00E040B9"/>
    <w:rsid w:val="00E108B9"/>
    <w:rsid w:val="00E15EBF"/>
    <w:rsid w:val="00E1720F"/>
    <w:rsid w:val="00E202EB"/>
    <w:rsid w:val="00E25485"/>
    <w:rsid w:val="00E262F0"/>
    <w:rsid w:val="00E26DC3"/>
    <w:rsid w:val="00E32255"/>
    <w:rsid w:val="00E32DD5"/>
    <w:rsid w:val="00E34CB9"/>
    <w:rsid w:val="00E37294"/>
    <w:rsid w:val="00E4072B"/>
    <w:rsid w:val="00E43CE4"/>
    <w:rsid w:val="00E50024"/>
    <w:rsid w:val="00E523C3"/>
    <w:rsid w:val="00E52496"/>
    <w:rsid w:val="00E5388E"/>
    <w:rsid w:val="00E57A68"/>
    <w:rsid w:val="00E57B94"/>
    <w:rsid w:val="00E6016B"/>
    <w:rsid w:val="00E6596B"/>
    <w:rsid w:val="00E66B18"/>
    <w:rsid w:val="00E737B3"/>
    <w:rsid w:val="00E75917"/>
    <w:rsid w:val="00E80B87"/>
    <w:rsid w:val="00E8296A"/>
    <w:rsid w:val="00E86EA7"/>
    <w:rsid w:val="00E86FDE"/>
    <w:rsid w:val="00E909F2"/>
    <w:rsid w:val="00E925A5"/>
    <w:rsid w:val="00E94B95"/>
    <w:rsid w:val="00E94D62"/>
    <w:rsid w:val="00EA2917"/>
    <w:rsid w:val="00EA442D"/>
    <w:rsid w:val="00EA6458"/>
    <w:rsid w:val="00EA77B9"/>
    <w:rsid w:val="00EB0E2C"/>
    <w:rsid w:val="00EB15FE"/>
    <w:rsid w:val="00EB5D95"/>
    <w:rsid w:val="00ED1E73"/>
    <w:rsid w:val="00ED2D2B"/>
    <w:rsid w:val="00ED3E09"/>
    <w:rsid w:val="00ED6905"/>
    <w:rsid w:val="00ED7290"/>
    <w:rsid w:val="00ED7E00"/>
    <w:rsid w:val="00EE24E2"/>
    <w:rsid w:val="00EE2B72"/>
    <w:rsid w:val="00EE4D5C"/>
    <w:rsid w:val="00EE5974"/>
    <w:rsid w:val="00EF003F"/>
    <w:rsid w:val="00EF02DB"/>
    <w:rsid w:val="00EF64C7"/>
    <w:rsid w:val="00EF786D"/>
    <w:rsid w:val="00F0047F"/>
    <w:rsid w:val="00F01A9A"/>
    <w:rsid w:val="00F026FC"/>
    <w:rsid w:val="00F12D88"/>
    <w:rsid w:val="00F16E8F"/>
    <w:rsid w:val="00F177F2"/>
    <w:rsid w:val="00F21C34"/>
    <w:rsid w:val="00F22D7B"/>
    <w:rsid w:val="00F23B36"/>
    <w:rsid w:val="00F23DAC"/>
    <w:rsid w:val="00F27EBC"/>
    <w:rsid w:val="00F3016A"/>
    <w:rsid w:val="00F346FD"/>
    <w:rsid w:val="00F34AE3"/>
    <w:rsid w:val="00F35D30"/>
    <w:rsid w:val="00F37698"/>
    <w:rsid w:val="00F37B24"/>
    <w:rsid w:val="00F40181"/>
    <w:rsid w:val="00F42BEE"/>
    <w:rsid w:val="00F43530"/>
    <w:rsid w:val="00F43C19"/>
    <w:rsid w:val="00F44519"/>
    <w:rsid w:val="00F47508"/>
    <w:rsid w:val="00F4762E"/>
    <w:rsid w:val="00F56118"/>
    <w:rsid w:val="00F62E6F"/>
    <w:rsid w:val="00F6369C"/>
    <w:rsid w:val="00F66225"/>
    <w:rsid w:val="00F666C8"/>
    <w:rsid w:val="00F70B47"/>
    <w:rsid w:val="00F80C8A"/>
    <w:rsid w:val="00F81238"/>
    <w:rsid w:val="00F8196E"/>
    <w:rsid w:val="00F824D6"/>
    <w:rsid w:val="00F82E63"/>
    <w:rsid w:val="00F83E06"/>
    <w:rsid w:val="00F86AC2"/>
    <w:rsid w:val="00F90059"/>
    <w:rsid w:val="00F9005B"/>
    <w:rsid w:val="00F925DA"/>
    <w:rsid w:val="00F950F1"/>
    <w:rsid w:val="00F9558A"/>
    <w:rsid w:val="00FA3327"/>
    <w:rsid w:val="00FA3E4B"/>
    <w:rsid w:val="00FA5F6D"/>
    <w:rsid w:val="00FB0D08"/>
    <w:rsid w:val="00FB1CA4"/>
    <w:rsid w:val="00FB72D4"/>
    <w:rsid w:val="00FC17DA"/>
    <w:rsid w:val="00FC2DF4"/>
    <w:rsid w:val="00FD1F32"/>
    <w:rsid w:val="00FD2888"/>
    <w:rsid w:val="00FD403D"/>
    <w:rsid w:val="00FD41D9"/>
    <w:rsid w:val="00FE0D74"/>
    <w:rsid w:val="00FE1EC3"/>
    <w:rsid w:val="00FE337B"/>
    <w:rsid w:val="00FE33C7"/>
    <w:rsid w:val="00FE3D2C"/>
    <w:rsid w:val="00FE6B8D"/>
    <w:rsid w:val="00FE6F69"/>
    <w:rsid w:val="00FE7DC4"/>
    <w:rsid w:val="00FF0FE5"/>
    <w:rsid w:val="00FF1F4D"/>
    <w:rsid w:val="00FF3E80"/>
    <w:rsid w:val="00FF52C4"/>
    <w:rsid w:val="00FF702B"/>
    <w:rsid w:val="00FF7CDC"/>
    <w:rsid w:val="0CF938D0"/>
    <w:rsid w:val="19EDF3C6"/>
    <w:rsid w:val="1C54CF3A"/>
    <w:rsid w:val="2F032853"/>
    <w:rsid w:val="34AC6D60"/>
    <w:rsid w:val="4CEC4200"/>
    <w:rsid w:val="57B2FF1E"/>
    <w:rsid w:val="7B4BE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2F032853"/>
  <w15:docId w15:val="{72E04172-D177-473F-8FD5-67629D2C0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ECBD17" w:themeColor="accent1" w:themeShade="BF"/>
    </w:rPr>
  </w:style>
  <w:style w:type="paragraph" w:styleId="Subtitle">
    <w:name w:val="Subtitle"/>
    <w:basedOn w:val="Normal"/>
    <w:link w:val="SubtitleCh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98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0346A"/>
    <w:pPr>
      <w:tabs>
        <w:tab w:val="right" w:leader="underscore" w:pos="8424"/>
      </w:tabs>
      <w:spacing w:before="40" w:after="100" w:line="288" w:lineRule="auto"/>
    </w:pPr>
    <w:rPr>
      <w:rFonts w:asciiTheme="majorHAnsi" w:hAnsiTheme="majorHAnsi"/>
      <w:b/>
      <w:bCs/>
      <w:noProof/>
      <w:color w:val="3A3363" w:themeColor="text2"/>
      <w:kern w:val="20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98"/>
  </w:style>
  <w:style w:type="paragraph" w:styleId="ListBullet">
    <w:name w:val="List Bullet"/>
    <w:basedOn w:val="Normal"/>
    <w:uiPriority w:val="11"/>
    <w:qFormat/>
    <w:rsid w:val="002063EE"/>
    <w:pPr>
      <w:numPr>
        <w:numId w:val="1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0346A"/>
    <w:pPr>
      <w:tabs>
        <w:tab w:val="right" w:leader="dot" w:pos="992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ECBE18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4D43E7"/>
    <w:pPr>
      <w:ind w:left="720"/>
    </w:pPr>
  </w:style>
  <w:style w:type="character" w:customStyle="1" w:styleId="t">
    <w:name w:val="t"/>
    <w:basedOn w:val="DefaultParagraphFont"/>
    <w:rsid w:val="00FE6B8D"/>
  </w:style>
  <w:style w:type="paragraph" w:styleId="BodyText">
    <w:name w:val="Body Text"/>
    <w:basedOn w:val="Normal"/>
    <w:link w:val="BodyTextChar"/>
    <w:uiPriority w:val="1"/>
    <w:unhideWhenUsed/>
    <w:qFormat/>
    <w:rsid w:val="00F22D7B"/>
    <w:pPr>
      <w:widowControl w:val="0"/>
      <w:autoSpaceDE w:val="0"/>
      <w:autoSpaceDN w:val="0"/>
      <w:spacing w:line="240" w:lineRule="auto"/>
      <w:contextualSpacing w:val="0"/>
    </w:pPr>
    <w:rPr>
      <w:rFonts w:ascii="Calibri" w:eastAsia="Calibri" w:hAnsi="Calibri" w:cs="Calibri"/>
      <w:color w:val="auto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F22D7B"/>
    <w:rPr>
      <w:rFonts w:ascii="Calibri" w:eastAsia="Calibri" w:hAnsi="Calibri" w:cs="Calibri"/>
      <w:color w:val="auto"/>
      <w:sz w:val="24"/>
      <w:szCs w:val="24"/>
      <w:lang w:eastAsia="en-US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525B5"/>
    <w:pPr>
      <w:spacing w:line="240" w:lineRule="auto"/>
      <w:contextualSpacing w:val="0"/>
    </w:pPr>
    <w:rPr>
      <w:rFonts w:ascii="Consolas" w:hAnsi="Consolas"/>
      <w:color w:val="auto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525B5"/>
    <w:rPr>
      <w:rFonts w:ascii="Consolas" w:hAnsi="Consolas"/>
      <w:color w:val="auto"/>
      <w:sz w:val="21"/>
      <w:szCs w:val="21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56891"/>
    <w:pPr>
      <w:spacing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56891"/>
    <w:rPr>
      <w:color w:val="262140" w:themeColor="text1"/>
    </w:rPr>
  </w:style>
  <w:style w:type="character" w:styleId="FootnoteReference">
    <w:name w:val="footnote reference"/>
    <w:basedOn w:val="DefaultParagraphFont"/>
    <w:uiPriority w:val="99"/>
    <w:semiHidden/>
    <w:unhideWhenUsed/>
    <w:rsid w:val="00C56891"/>
    <w:rPr>
      <w:vertAlign w:val="superscript"/>
    </w:rPr>
  </w:style>
  <w:style w:type="table" w:styleId="GridTable4-Accent1">
    <w:name w:val="Grid Table 4 Accent 1"/>
    <w:basedOn w:val="TableNormal"/>
    <w:uiPriority w:val="49"/>
    <w:rsid w:val="00F43530"/>
    <w:pPr>
      <w:spacing w:after="0" w:line="240" w:lineRule="auto"/>
    </w:pPr>
    <w:rPr>
      <w:color w:val="auto"/>
      <w:sz w:val="22"/>
      <w:szCs w:val="22"/>
      <w:lang w:eastAsia="en-US"/>
    </w:rPr>
    <w:tblPr>
      <w:tblStyleRowBandSize w:val="1"/>
      <w:tblStyleColBandSize w:val="1"/>
      <w:tblInd w:w="0" w:type="nil"/>
      <w:tblBorders>
        <w:top w:val="single" w:sz="4" w:space="0" w:color="F7E5A4" w:themeColor="accent1" w:themeTint="99"/>
        <w:left w:val="single" w:sz="4" w:space="0" w:color="F7E5A4" w:themeColor="accent1" w:themeTint="99"/>
        <w:bottom w:val="single" w:sz="4" w:space="0" w:color="F7E5A4" w:themeColor="accent1" w:themeTint="99"/>
        <w:right w:val="single" w:sz="4" w:space="0" w:color="F7E5A4" w:themeColor="accent1" w:themeTint="99"/>
        <w:insideH w:val="single" w:sz="4" w:space="0" w:color="F7E5A4" w:themeColor="accent1" w:themeTint="99"/>
        <w:insideV w:val="single" w:sz="4" w:space="0" w:color="F7E5A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D569" w:themeColor="accent1"/>
          <w:left w:val="single" w:sz="4" w:space="0" w:color="F3D569" w:themeColor="accent1"/>
          <w:bottom w:val="single" w:sz="4" w:space="0" w:color="F3D569" w:themeColor="accent1"/>
          <w:right w:val="single" w:sz="4" w:space="0" w:color="F3D569" w:themeColor="accent1"/>
          <w:insideH w:val="nil"/>
          <w:insideV w:val="nil"/>
        </w:tcBorders>
        <w:shd w:val="clear" w:color="auto" w:fill="F3D569" w:themeFill="accent1"/>
      </w:tcPr>
    </w:tblStylePr>
    <w:tblStylePr w:type="lastRow">
      <w:rPr>
        <w:b/>
        <w:bCs/>
      </w:rPr>
      <w:tblPr/>
      <w:tcPr>
        <w:tcBorders>
          <w:top w:val="double" w:sz="4" w:space="0" w:color="F3D56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6E0" w:themeFill="accent1" w:themeFillTint="33"/>
      </w:tcPr>
    </w:tblStylePr>
    <w:tblStylePr w:type="band1Horz">
      <w:tblPr/>
      <w:tcPr>
        <w:shd w:val="clear" w:color="auto" w:fill="FCF6E0" w:themeFill="accent1" w:themeFillTint="33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8B709F"/>
    <w:pPr>
      <w:spacing w:line="240" w:lineRule="auto"/>
      <w:contextualSpacing w:val="0"/>
    </w:pPr>
    <w:rPr>
      <w:color w:val="auto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709F"/>
    <w:rPr>
      <w:color w:val="auto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D41D9"/>
    <w:rPr>
      <w:color w:val="ECBE18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7348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4E506A"/>
    <w:pPr>
      <w:spacing w:after="0" w:line="240" w:lineRule="auto"/>
    </w:pPr>
    <w:rPr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DB17CB"/>
    <w:pPr>
      <w:spacing w:after="100" w:line="259" w:lineRule="auto"/>
      <w:ind w:left="440"/>
      <w:contextualSpacing w:val="0"/>
    </w:pPr>
    <w:rPr>
      <w:rFonts w:eastAsiaTheme="minorEastAsia" w:cs="Times New Roman"/>
      <w:color w:val="auto"/>
      <w:sz w:val="22"/>
      <w:szCs w:val="22"/>
      <w:lang w:eastAsia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F006A"/>
    <w:pPr>
      <w:pBdr>
        <w:bottom w:val="single" w:sz="6" w:space="1" w:color="auto"/>
      </w:pBdr>
      <w:spacing w:line="240" w:lineRule="auto"/>
      <w:contextualSpacing w:val="0"/>
      <w:jc w:val="center"/>
    </w:pPr>
    <w:rPr>
      <w:rFonts w:ascii="Arial" w:eastAsia="Times New Roman" w:hAnsi="Arial" w:cs="Arial"/>
      <w:vanish/>
      <w:color w:val="auto"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F006A"/>
    <w:rPr>
      <w:rFonts w:ascii="Arial" w:eastAsia="Times New Roman" w:hAnsi="Arial" w:cs="Arial"/>
      <w:vanish/>
      <w:color w:val="auto"/>
      <w:sz w:val="16"/>
      <w:szCs w:val="16"/>
      <w:lang w:eastAsia="en-US"/>
    </w:rPr>
  </w:style>
  <w:style w:type="character" w:customStyle="1" w:styleId="m7eme">
    <w:name w:val="m7eme"/>
    <w:basedOn w:val="DefaultParagraphFont"/>
    <w:rsid w:val="000F006A"/>
  </w:style>
  <w:style w:type="paragraph" w:styleId="NormalWeb">
    <w:name w:val="Normal (Web)"/>
    <w:basedOn w:val="Normal"/>
    <w:uiPriority w:val="99"/>
    <w:semiHidden/>
    <w:unhideWhenUsed/>
    <w:rsid w:val="00037DED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color w:val="auto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88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65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6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7a84aa90d4a84675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804929-4FE0-4BDA-BC57-F14EF698A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</Template>
  <TotalTime>304</TotalTime>
  <Pages>15</Pages>
  <Words>1152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Wali Muhammad</dc:creator>
  <cp:keywords>OS_Lab3</cp:keywords>
  <dc:description/>
  <cp:lastModifiedBy>Wali Muhammad</cp:lastModifiedBy>
  <cp:revision>89</cp:revision>
  <cp:lastPrinted>2022-06-22T11:43:00Z</cp:lastPrinted>
  <dcterms:created xsi:type="dcterms:W3CDTF">2023-02-07T14:58:00Z</dcterms:created>
  <dcterms:modified xsi:type="dcterms:W3CDTF">2023-02-12T19:36:00Z</dcterms:modified>
  <cp:contentStatus/>
  <cp:version/>
</cp:coreProperties>
</file>